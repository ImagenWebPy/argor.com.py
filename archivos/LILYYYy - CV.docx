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1027510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5F1263" w:rsidRDefault="009B6DE8">
          <w:pPr>
            <w:rPr>
              <w:lang w:val="es-ES"/>
            </w:rPr>
          </w:pPr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2848" behindDoc="1" locked="0" layoutInCell="1" allowOverlap="1">
                    <wp:simplePos x="0" y="0"/>
                    <wp:positionH relativeFrom="column">
                      <wp:posOffset>-270510</wp:posOffset>
                    </wp:positionH>
                    <wp:positionV relativeFrom="paragraph">
                      <wp:posOffset>-52070</wp:posOffset>
                    </wp:positionV>
                    <wp:extent cx="5972175" cy="9058275"/>
                    <wp:effectExtent l="0" t="0" r="28575" b="28575"/>
                    <wp:wrapNone/>
                    <wp:docPr id="8" name="Rectangle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72175" cy="90582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32F1F5" id="Rectangle 36" o:spid="_x0000_s1026" style="position:absolute;margin-left:-21.3pt;margin-top:-4.1pt;width:470.25pt;height:713.25pt;z-index:-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" fillcolor="white [3201]" strokecolor="black [3200]" strokeweight="1.5pt">
                    <v:stroke endcap="round"/>
                  </v:rect>
                </w:pict>
              </mc:Fallback>
            </mc:AlternateContent>
          </w:r>
        </w:p>
        <w:tbl>
          <w:tblPr>
            <w:tblpPr w:leftFromText="187" w:rightFromText="187" w:vertAnchor="page" w:horzAnchor="margin" w:tblpY="7921"/>
            <w:tblW w:w="3264" w:type="pct"/>
            <w:tblLook w:val="04A0" w:firstRow="1" w:lastRow="0" w:firstColumn="1" w:lastColumn="0" w:noHBand="0" w:noVBand="1"/>
          </w:tblPr>
          <w:tblGrid>
            <w:gridCol w:w="5688"/>
          </w:tblGrid>
          <w:tr w:rsidR="00A11BCE" w:rsidTr="00A11BCE">
            <w:tc>
              <w:tcPr>
                <w:tcW w:w="5688" w:type="dxa"/>
              </w:tcPr>
              <w:p w:rsidR="00A11BCE" w:rsidRDefault="00A11BCE" w:rsidP="00A11BCE">
                <w:pPr>
                  <w:pStyle w:val="Sinespaciado"/>
                  <w:rPr>
                    <w:color w:val="003300"/>
                    <w:sz w:val="56"/>
                    <w:szCs w:val="56"/>
                  </w:rPr>
                </w:pPr>
              </w:p>
              <w:p w:rsidR="00A11BCE" w:rsidRDefault="00A11BCE" w:rsidP="00A11BCE">
                <w:pPr>
                  <w:pStyle w:val="Sinespaciado"/>
                  <w:rPr>
                    <w:color w:val="003300"/>
                    <w:sz w:val="56"/>
                    <w:szCs w:val="56"/>
                  </w:rPr>
                </w:pPr>
              </w:p>
              <w:p w:rsidR="00A11BCE" w:rsidRDefault="00A11BCE" w:rsidP="00A11BCE">
                <w:pPr>
                  <w:pStyle w:val="Sinespaciado"/>
                  <w:rPr>
                    <w:color w:val="003300"/>
                    <w:sz w:val="56"/>
                    <w:szCs w:val="56"/>
                  </w:rPr>
                </w:pPr>
              </w:p>
              <w:p w:rsidR="00A11BCE" w:rsidRDefault="00A11BCE" w:rsidP="00A11BCE">
                <w:pPr>
                  <w:pStyle w:val="Sinespaciado"/>
                  <w:rPr>
                    <w:color w:val="423B28" w:themeColor="background2" w:themeShade="3F"/>
                    <w:sz w:val="28"/>
                    <w:szCs w:val="28"/>
                  </w:rPr>
                </w:pPr>
              </w:p>
            </w:tc>
          </w:tr>
          <w:tr w:rsidR="00A11BCE" w:rsidTr="00A11BCE">
            <w:tc>
              <w:tcPr>
                <w:tcW w:w="5688" w:type="dxa"/>
              </w:tcPr>
              <w:p w:rsidR="00A11BCE" w:rsidRDefault="00A11BCE" w:rsidP="00A11BCE">
                <w:pPr>
                  <w:pStyle w:val="Sinespaciado"/>
                  <w:rPr>
                    <w:color w:val="423B28" w:themeColor="background2" w:themeShade="3F"/>
                    <w:sz w:val="28"/>
                    <w:szCs w:val="28"/>
                  </w:rPr>
                </w:pPr>
              </w:p>
            </w:tc>
          </w:tr>
          <w:tr w:rsidR="00A11BCE" w:rsidTr="00A11BCE">
            <w:trPr>
              <w:trHeight w:val="243"/>
            </w:trPr>
            <w:tc>
              <w:tcPr>
                <w:tcW w:w="5688" w:type="dxa"/>
              </w:tcPr>
              <w:p w:rsidR="00A11BCE" w:rsidRDefault="00A11BCE" w:rsidP="00A11BCE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5F1263" w:rsidRDefault="009B6DE8">
          <w:r>
            <w:rPr>
              <w:noProof/>
              <w:color w:val="FF0000"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>
                    <wp:simplePos x="0" y="0"/>
                    <wp:positionH relativeFrom="column">
                      <wp:posOffset>53340</wp:posOffset>
                    </wp:positionH>
                    <wp:positionV relativeFrom="paragraph">
                      <wp:posOffset>1692910</wp:posOffset>
                    </wp:positionV>
                    <wp:extent cx="5334000" cy="635000"/>
                    <wp:effectExtent l="0" t="0" r="0" b="0"/>
                    <wp:wrapSquare wrapText="bothSides"/>
                    <wp:docPr id="7" name="WordArt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5334000" cy="635000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B6DE8" w:rsidRPr="004F0662" w:rsidRDefault="009B6DE8" w:rsidP="009B6DE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Footlight MT Light" w:hAnsi="Footlight MT Light"/>
                                    <w:b/>
                                    <w:color w:val="000000" w:themeColor="text1"/>
                                    <w:sz w:val="32"/>
                                  </w:rPr>
                                </w:pPr>
                                <w:r w:rsidRPr="004F0662">
                                  <w:rPr>
                                    <w:rFonts w:ascii="Footlight MT Light" w:hAnsi="Footlight MT Light" w:cs="AngsanaUPC"/>
                                    <w:b/>
                                    <w:color w:val="000000" w:themeColor="text1"/>
                                    <w:sz w:val="144"/>
                                    <w:szCs w:val="72"/>
                                    <w14:textOutline w14:w="9525" w14:cap="flat" w14:cmpd="sng" w14:algn="ctr">
                                      <w14:solidFill>
                                        <w14:schemeClr w14:val="accent2">
                                          <w14:lumMod w14:val="100000"/>
                                          <w14:lumOff w14:val="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Curriculum Vitae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WordArt 33" o:spid="_x0000_s1026" type="#_x0000_t202" style="position:absolute;margin-left:4.2pt;margin-top:133.3pt;width:420pt;height:50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" filled="f" stroked="f">
                    <o:lock v:ext="edit" shapetype="t"/>
                    <v:textbox style="mso-fit-shape-to-text:t">
                      <w:txbxContent>
                        <w:p w:rsidR="009B6DE8" w:rsidRPr="004F0662" w:rsidRDefault="009B6DE8" w:rsidP="009B6DE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Footlight MT Light" w:hAnsi="Footlight MT Light"/>
                              <w:b/>
                              <w:color w:val="000000" w:themeColor="text1"/>
                              <w:sz w:val="32"/>
                            </w:rPr>
                          </w:pPr>
                          <w:r w:rsidRPr="004F0662">
                            <w:rPr>
                              <w:rFonts w:ascii="Footlight MT Light" w:hAnsi="Footlight MT Light" w:cs="AngsanaUPC"/>
                              <w:b/>
                              <w:color w:val="000000" w:themeColor="text1"/>
                              <w:sz w:val="144"/>
                              <w:szCs w:val="72"/>
                              <w14:textOutline w14:w="9525" w14:cap="flat" w14:cmpd="sng" w14:algn="ctr">
                                <w14:solidFill>
                                  <w14:schemeClr w14:val="accent2">
                                    <w14:lumMod w14:val="100000"/>
                                    <w14:lumOff w14:val="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Curriculum Vitae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F1263">
            <w:br w:type="page"/>
          </w:r>
        </w:p>
      </w:sdtContent>
    </w:sdt>
    <w:p w:rsidR="00A70072" w:rsidRDefault="009B6DE8">
      <w:r w:rsidRPr="004876F9">
        <w:rPr>
          <w:noProof/>
          <w:lang w:val="es-ES"/>
        </w:rPr>
        <w:lastRenderedPageBreak/>
        <w:drawing>
          <wp:anchor distT="0" distB="0" distL="114300" distR="114300" simplePos="0" relativeHeight="251654656" behindDoc="1" locked="0" layoutInCell="1" allowOverlap="1" wp14:anchorId="21D89A04" wp14:editId="0D9962F9">
            <wp:simplePos x="0" y="0"/>
            <wp:positionH relativeFrom="column">
              <wp:posOffset>-470535</wp:posOffset>
            </wp:positionH>
            <wp:positionV relativeFrom="paragraph">
              <wp:posOffset>-652145</wp:posOffset>
            </wp:positionV>
            <wp:extent cx="1123950" cy="155130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42E7A5-1D47-4591-A10A-F474C214CB5358848394-FFCA-424C-B1B1-03BF38DCFFCC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513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6896100</wp:posOffset>
                </wp:positionV>
                <wp:extent cx="7200900" cy="2567305"/>
                <wp:effectExtent l="0" t="0" r="19050" b="23495"/>
                <wp:wrapSquare wrapText="bothSides"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25673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029" w:rsidRPr="004F0662" w:rsidRDefault="00A174A7" w:rsidP="004F25B4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ESTUDIOS</w:t>
                            </w:r>
                          </w:p>
                          <w:p w:rsidR="00E77029" w:rsidRPr="005D2118" w:rsidRDefault="00E77029" w:rsidP="00E7702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 w:rsidRPr="004F066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Formación Académica:</w:t>
                            </w:r>
                            <w:r w:rsidRPr="005D211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br/>
                            </w:r>
                            <w:r w:rsidR="00D03636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Estudiante del</w:t>
                            </w:r>
                            <w:r w:rsidR="00955C68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3º</w:t>
                            </w:r>
                            <w:r w:rsidR="003E16CD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año</w:t>
                            </w:r>
                            <w:r w:rsidR="00AF275C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de la carrera de DERECHO Y ESCRIBANIA</w:t>
                            </w:r>
                          </w:p>
                          <w:p w:rsidR="00E77029" w:rsidRPr="005D2118" w:rsidRDefault="00E77029" w:rsidP="00E77029">
                            <w:pPr>
                              <w:pStyle w:val="Textoindependiente2"/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5D2118"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 xml:space="preserve">Universidad </w:t>
                            </w:r>
                            <w:r w:rsidR="009B6DE8"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 xml:space="preserve">del Norte </w:t>
                            </w:r>
                            <w:r w:rsidR="003E16CD" w:rsidRPr="005D2118"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 xml:space="preserve">– </w:t>
                            </w:r>
                            <w:r w:rsidR="009B6DE8"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 xml:space="preserve">Sede 2 </w:t>
                            </w:r>
                          </w:p>
                          <w:p w:rsidR="003E16CD" w:rsidRPr="00AF275C" w:rsidRDefault="009B6DE8" w:rsidP="00AF275C">
                            <w:pPr>
                              <w:pStyle w:val="Textoindependiente2"/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>Ciudad del Este</w:t>
                            </w:r>
                            <w:r w:rsidR="003E16CD" w:rsidRPr="005D2118">
                              <w:rPr>
                                <w:rFonts w:ascii="Arial" w:hAnsi="Arial" w:cs="Arial"/>
                                <w:b w:val="0"/>
                                <w:bCs w:val="0"/>
                                <w:sz w:val="22"/>
                                <w:szCs w:val="22"/>
                                <w:lang w:val="es-ES"/>
                              </w:rPr>
                              <w:t xml:space="preserve"> – Alto Paraná</w:t>
                            </w:r>
                          </w:p>
                          <w:p w:rsidR="00A174A7" w:rsidRPr="005D2118" w:rsidRDefault="00E7702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ES"/>
                              </w:rPr>
                            </w:pPr>
                            <w:r w:rsidRPr="004F066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Objetivo Profesional:</w:t>
                            </w:r>
                            <w:r w:rsidRPr="005D211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br/>
                            </w:r>
                            <w:r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Obtener un puesto rela</w:t>
                            </w:r>
                            <w:r w:rsidR="003E16CD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cionado</w:t>
                            </w:r>
                            <w:r w:rsidR="00D53854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 a</w:t>
                            </w:r>
                            <w:r w:rsidR="001F4297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mi carrera</w:t>
                            </w:r>
                            <w:r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,</w:t>
                            </w:r>
                            <w:r w:rsidR="00D53854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lugar donde</w:t>
                            </w:r>
                            <w:r w:rsidR="001F4297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pueda desarrollar las habilidades necesarias para ser una profesional competente, capaz de enfrentarse a todas las situaciones que se presente</w:t>
                            </w:r>
                            <w:r w:rsidR="00352B5D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n  brindando </w:t>
                            </w:r>
                            <w:r w:rsidR="00D53854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352B5D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soluciones eficientes, y por sobre todo poder</w:t>
                            </w:r>
                            <w:r w:rsidR="00D53854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 xml:space="preserve"> marcar diferencia a la hora del desempeño de </w:t>
                            </w:r>
                            <w:r w:rsidR="00352B5D" w:rsidRPr="005D2118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ES"/>
                              </w:rPr>
                              <w:t>las labores que se me otorguen.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27" type="#_x0000_t202" style="position:absolute;margin-left:-1in;margin-top:543pt;width:567pt;height:202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" fillcolor="white [3201]" strokecolor="black [3200]" strokeweight="1.5pt">
                <v:stroke endcap="round"/>
                <v:textbox>
                  <w:txbxContent>
                    <w:p w:rsidR="00E77029" w:rsidRPr="004F0662" w:rsidRDefault="00A174A7" w:rsidP="004F25B4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ESTUDIOS</w:t>
                      </w:r>
                    </w:p>
                    <w:p w:rsidR="00E77029" w:rsidRPr="005D2118" w:rsidRDefault="00E77029" w:rsidP="00E77029">
                      <w:pP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ES"/>
                        </w:rPr>
                      </w:pPr>
                      <w:r w:rsidRPr="004F066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Formación Académica:</w:t>
                      </w:r>
                      <w:r w:rsidRPr="005D2118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br/>
                      </w:r>
                      <w:r w:rsidR="00D03636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Estudiante del</w:t>
                      </w:r>
                      <w:r w:rsidR="00955C68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9B6DE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3º</w:t>
                      </w:r>
                      <w:r w:rsidR="003E16CD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año</w:t>
                      </w:r>
                      <w:r w:rsidR="00AF275C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9B6DE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de la carrera de DERECHO Y ESCRIBANIA</w:t>
                      </w:r>
                    </w:p>
                    <w:p w:rsidR="00E77029" w:rsidRPr="005D2118" w:rsidRDefault="00E77029" w:rsidP="00E77029">
                      <w:pPr>
                        <w:pStyle w:val="Textoindependiente2"/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</w:pPr>
                      <w:r w:rsidRPr="005D2118"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 xml:space="preserve">Universidad </w:t>
                      </w:r>
                      <w:r w:rsidR="009B6DE8"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 xml:space="preserve">del Norte </w:t>
                      </w:r>
                      <w:r w:rsidR="003E16CD" w:rsidRPr="005D2118"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 xml:space="preserve">– </w:t>
                      </w:r>
                      <w:r w:rsidR="009B6DE8"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 xml:space="preserve">Sede 2 </w:t>
                      </w:r>
                    </w:p>
                    <w:p w:rsidR="003E16CD" w:rsidRPr="00AF275C" w:rsidRDefault="009B6DE8" w:rsidP="00AF275C">
                      <w:pPr>
                        <w:pStyle w:val="Textoindependiente2"/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>Ciudad del Este</w:t>
                      </w:r>
                      <w:r w:rsidR="003E16CD" w:rsidRPr="005D2118">
                        <w:rPr>
                          <w:rFonts w:ascii="Arial" w:hAnsi="Arial" w:cs="Arial"/>
                          <w:b w:val="0"/>
                          <w:bCs w:val="0"/>
                          <w:sz w:val="22"/>
                          <w:szCs w:val="22"/>
                          <w:lang w:val="es-ES"/>
                        </w:rPr>
                        <w:t xml:space="preserve"> – Alto Paraná</w:t>
                      </w:r>
                    </w:p>
                    <w:p w:rsidR="00A174A7" w:rsidRPr="005D2118" w:rsidRDefault="00E77029">
                      <w:pP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ES"/>
                        </w:rPr>
                      </w:pPr>
                      <w:r w:rsidRPr="004F066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Objetivo Profesional:</w:t>
                      </w:r>
                      <w:r w:rsidRPr="005D2118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br/>
                      </w:r>
                      <w:r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Obtener un puesto rela</w:t>
                      </w:r>
                      <w:r w:rsidR="003E16CD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cionado</w:t>
                      </w:r>
                      <w:r w:rsidR="00D53854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 a</w:t>
                      </w:r>
                      <w:r w:rsidR="001F4297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mi carrera</w:t>
                      </w:r>
                      <w:r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,</w:t>
                      </w:r>
                      <w:r w:rsidR="00D53854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lugar donde</w:t>
                      </w:r>
                      <w:r w:rsidR="001F4297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pueda desarrollar las habilidades necesarias para ser una profesional competente, capaz de enfrentarse a todas las situaciones que se presente</w:t>
                      </w:r>
                      <w:r w:rsidR="00352B5D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n  brindando </w:t>
                      </w:r>
                      <w:r w:rsidR="00D53854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352B5D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soluciones eficientes, y por sobre todo poder</w:t>
                      </w:r>
                      <w:r w:rsidR="00D53854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 xml:space="preserve"> marcar diferencia a la hora del desempeño de </w:t>
                      </w:r>
                      <w:r w:rsidR="00352B5D" w:rsidRPr="005D2118">
                        <w:rPr>
                          <w:rFonts w:ascii="Arial" w:hAnsi="Arial" w:cs="Arial"/>
                          <w:sz w:val="22"/>
                          <w:szCs w:val="22"/>
                          <w:lang w:val="es-ES"/>
                        </w:rPr>
                        <w:t>las labores que se me otorguen.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1029335</wp:posOffset>
                </wp:positionV>
                <wp:extent cx="4800600" cy="5704840"/>
                <wp:effectExtent l="0" t="0" r="19050" b="10160"/>
                <wp:wrapSquare wrapText="bothSides"/>
                <wp:docPr id="5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5704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C25" w:rsidRPr="004F0662" w:rsidRDefault="00A174A7" w:rsidP="009B6DE8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EXPERIENCIA LABORAL</w:t>
                            </w:r>
                          </w:p>
                          <w:p w:rsidR="00FE1846" w:rsidRPr="009B6DE8" w:rsidRDefault="00352B5D" w:rsidP="00CF0D28">
                            <w:pPr>
                              <w:rPr>
                                <w:rFonts w:ascii="Arial" w:hAnsi="Arial"/>
                                <w:b/>
                                <w:color w:val="FF0000"/>
                                <w:u w:val="single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u w:val="single"/>
                              </w:rPr>
                              <w:t xml:space="preserve">Cargo </w:t>
                            </w:r>
                            <w:r w:rsid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u w:val="single"/>
                              </w:rPr>
                              <w:t>ocupado</w:t>
                            </w:r>
                            <w:r w:rsidR="00AF275C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u w:val="single"/>
                              </w:rPr>
                              <w:t>:</w:t>
                            </w:r>
                            <w:r w:rsidR="004F0662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Auxiliar Administrativo</w:t>
                            </w:r>
                            <w:r w:rsidR="005F3495"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y Atención al Cliente</w:t>
                            </w:r>
                            <w:r w:rsidR="009B6DE8"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de </w:t>
                            </w:r>
                            <w:r w:rsidR="009B6DE8"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ab/>
                              <w:t>Impuesto Inmobiliario</w:t>
                            </w:r>
                            <w:r w:rsidR="00C777B5"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– Municipalidad de Ciudad del Este</w:t>
                            </w:r>
                          </w:p>
                          <w:p w:rsidR="006A629A" w:rsidRPr="005D2118" w:rsidRDefault="009B6DE8" w:rsidP="006A629A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De</w:t>
                            </w:r>
                            <w:r w:rsidR="004F0662">
                              <w:rPr>
                                <w:rFonts w:ascii="Arial" w:hAnsi="Arial"/>
                                <w:b/>
                              </w:rPr>
                              <w:t>sde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 13/10/2016</w:t>
                            </w:r>
                            <w:r w:rsidR="006A629A" w:rsidRPr="005D2118">
                              <w:rPr>
                                <w:rFonts w:ascii="Arial" w:hAnsi="Arial"/>
                                <w:b/>
                              </w:rPr>
                              <w:t xml:space="preserve"> </w:t>
                            </w:r>
                            <w:r w:rsidR="00C777B5">
                              <w:rPr>
                                <w:rFonts w:ascii="Arial" w:hAnsi="Arial"/>
                                <w:b/>
                              </w:rPr>
                              <w:t>hasta 19/07/2017</w:t>
                            </w:r>
                          </w:p>
                          <w:p w:rsidR="006A629A" w:rsidRPr="005D2118" w:rsidRDefault="00AF275C" w:rsidP="006A629A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             </w:t>
                            </w:r>
                            <w:bookmarkStart w:id="0" w:name="_GoBack"/>
                            <w:bookmarkEnd w:id="0"/>
                          </w:p>
                          <w:p w:rsidR="00AF275C" w:rsidRPr="00AF275C" w:rsidRDefault="00AF275C" w:rsidP="009B6DE8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5D2118" w:rsidRDefault="005D2118" w:rsidP="006A629A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5D2118" w:rsidRPr="00CF0D28" w:rsidRDefault="005D2118" w:rsidP="006A629A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6A629A" w:rsidRDefault="006A629A" w:rsidP="006A629A">
                            <w:pPr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A174A7" w:rsidRPr="00B30887" w:rsidRDefault="00A174A7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28" type="#_x0000_t202" style="position:absolute;margin-left:117pt;margin-top:81.05pt;width:378pt;height:44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" fillcolor="white [3201]" strokecolor="black [3200]" strokeweight="1.5pt">
                <v:stroke endcap="round"/>
                <v:textbox>
                  <w:txbxContent>
                    <w:p w:rsidR="00135C25" w:rsidRPr="004F0662" w:rsidRDefault="00A174A7" w:rsidP="009B6DE8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EXPERIENCIA LABORAL</w:t>
                      </w:r>
                    </w:p>
                    <w:p w:rsidR="00FE1846" w:rsidRPr="009B6DE8" w:rsidRDefault="00352B5D" w:rsidP="00CF0D28">
                      <w:pPr>
                        <w:rPr>
                          <w:rFonts w:ascii="Arial" w:hAnsi="Arial"/>
                          <w:b/>
                          <w:color w:val="FF0000"/>
                          <w:u w:val="single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u w:val="single"/>
                        </w:rPr>
                        <w:t xml:space="preserve">Cargo </w:t>
                      </w:r>
                      <w:r w:rsidR="004F0662">
                        <w:rPr>
                          <w:rFonts w:ascii="Arial" w:hAnsi="Arial"/>
                          <w:b/>
                          <w:color w:val="000000" w:themeColor="text1"/>
                          <w:u w:val="single"/>
                        </w:rPr>
                        <w:t>ocupado</w:t>
                      </w:r>
                      <w:r w:rsidR="00AF275C" w:rsidRPr="004F0662">
                        <w:rPr>
                          <w:rFonts w:ascii="Arial" w:hAnsi="Arial"/>
                          <w:b/>
                          <w:color w:val="000000" w:themeColor="text1"/>
                          <w:u w:val="single"/>
                        </w:rPr>
                        <w:t>:</w:t>
                      </w:r>
                      <w:r w:rsidR="004F0662" w:rsidRPr="004F0662">
                        <w:rPr>
                          <w:rFonts w:ascii="Arial" w:hAnsi="Arial"/>
                          <w:b/>
                          <w:color w:val="000000" w:themeColor="text1"/>
                        </w:rPr>
                        <w:t xml:space="preserve"> </w:t>
                      </w:r>
                      <w:r w:rsidR="009B6DE8">
                        <w:rPr>
                          <w:rFonts w:ascii="Arial" w:hAnsi="Arial"/>
                          <w:b/>
                          <w:color w:val="000000"/>
                        </w:rPr>
                        <w:t>Auxiliar Administrativo</w:t>
                      </w:r>
                      <w:r w:rsidR="005F3495">
                        <w:rPr>
                          <w:rFonts w:ascii="Arial" w:hAnsi="Arial"/>
                          <w:b/>
                          <w:color w:val="000000"/>
                        </w:rPr>
                        <w:t xml:space="preserve"> y Atención al Cliente</w:t>
                      </w:r>
                      <w:r w:rsidR="009B6DE8">
                        <w:rPr>
                          <w:rFonts w:ascii="Arial" w:hAnsi="Arial"/>
                          <w:b/>
                          <w:color w:val="000000"/>
                        </w:rPr>
                        <w:t xml:space="preserve"> de </w:t>
                      </w:r>
                      <w:r w:rsidR="009B6DE8">
                        <w:rPr>
                          <w:rFonts w:ascii="Arial" w:hAnsi="Arial"/>
                          <w:b/>
                          <w:color w:val="000000"/>
                        </w:rPr>
                        <w:tab/>
                        <w:t>Impuesto Inmobiliario</w:t>
                      </w:r>
                      <w:r w:rsidR="00C777B5">
                        <w:rPr>
                          <w:rFonts w:ascii="Arial" w:hAnsi="Arial"/>
                          <w:b/>
                          <w:color w:val="000000"/>
                        </w:rPr>
                        <w:t xml:space="preserve"> – Municipalidad de Ciudad del Este</w:t>
                      </w:r>
                    </w:p>
                    <w:p w:rsidR="006A629A" w:rsidRPr="005D2118" w:rsidRDefault="009B6DE8" w:rsidP="006A629A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De</w:t>
                      </w:r>
                      <w:r w:rsidR="004F0662">
                        <w:rPr>
                          <w:rFonts w:ascii="Arial" w:hAnsi="Arial"/>
                          <w:b/>
                        </w:rPr>
                        <w:t>sde</w:t>
                      </w:r>
                      <w:r>
                        <w:rPr>
                          <w:rFonts w:ascii="Arial" w:hAnsi="Arial"/>
                          <w:b/>
                        </w:rPr>
                        <w:t xml:space="preserve"> 13/10/2016</w:t>
                      </w:r>
                      <w:r w:rsidR="006A629A" w:rsidRPr="005D2118">
                        <w:rPr>
                          <w:rFonts w:ascii="Arial" w:hAnsi="Arial"/>
                          <w:b/>
                        </w:rPr>
                        <w:t xml:space="preserve"> </w:t>
                      </w:r>
                      <w:r w:rsidR="00C777B5">
                        <w:rPr>
                          <w:rFonts w:ascii="Arial" w:hAnsi="Arial"/>
                          <w:b/>
                        </w:rPr>
                        <w:t>hasta 19/07/2017</w:t>
                      </w:r>
                    </w:p>
                    <w:p w:rsidR="006A629A" w:rsidRPr="005D2118" w:rsidRDefault="00AF275C" w:rsidP="006A629A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 xml:space="preserve">             </w:t>
                      </w:r>
                      <w:bookmarkStart w:id="1" w:name="_GoBack"/>
                      <w:bookmarkEnd w:id="1"/>
                    </w:p>
                    <w:p w:rsidR="00AF275C" w:rsidRPr="00AF275C" w:rsidRDefault="00AF275C" w:rsidP="009B6DE8">
                      <w:pPr>
                        <w:rPr>
                          <w:rFonts w:ascii="Arial" w:hAnsi="Arial"/>
                        </w:rPr>
                      </w:pPr>
                    </w:p>
                    <w:p w:rsidR="005D2118" w:rsidRDefault="005D2118" w:rsidP="006A629A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5D2118" w:rsidRPr="00CF0D28" w:rsidRDefault="005D2118" w:rsidP="006A629A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6A629A" w:rsidRDefault="006A629A" w:rsidP="006A629A">
                      <w:pPr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</w:p>
                    <w:p w:rsidR="00A174A7" w:rsidRPr="00B30887" w:rsidRDefault="00A174A7" w:rsidP="004F25B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-913765</wp:posOffset>
                </wp:positionH>
                <wp:positionV relativeFrom="paragraph">
                  <wp:posOffset>1029335</wp:posOffset>
                </wp:positionV>
                <wp:extent cx="2286000" cy="5728970"/>
                <wp:effectExtent l="0" t="0" r="19050" b="24130"/>
                <wp:wrapTight wrapText="bothSides">
                  <wp:wrapPolygon edited="0">
                    <wp:start x="0" y="0"/>
                    <wp:lineTo x="0" y="21619"/>
                    <wp:lineTo x="21600" y="21619"/>
                    <wp:lineTo x="21600" y="0"/>
                    <wp:lineTo x="0" y="0"/>
                  </wp:wrapPolygon>
                </wp:wrapTight>
                <wp:docPr id="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572897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19B" w:rsidRPr="004F0662" w:rsidRDefault="004F0662" w:rsidP="00E77029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DATOS PERSONALES</w:t>
                            </w:r>
                          </w:p>
                          <w:p w:rsidR="00B7419B" w:rsidRPr="00AF275C" w:rsidRDefault="00B7419B" w:rsidP="00E77029">
                            <w:pPr>
                              <w:rPr>
                                <w:rFonts w:ascii="Arial" w:hAnsi="Arial"/>
                                <w:b/>
                                <w:color w:val="3A6331" w:themeColor="accent4" w:themeShade="BF"/>
                              </w:rPr>
                            </w:pPr>
                            <w:r w:rsidRPr="004F066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  <w:shd w:val="clear" w:color="auto" w:fill="FCFCFC"/>
                              </w:rPr>
                              <w:t>Documento</w:t>
                            </w:r>
                            <w:r w:rsidRPr="005D2118">
                              <w:rPr>
                                <w:rFonts w:ascii="Arial" w:hAnsi="Arial" w:cs="Arial"/>
                                <w:color w:val="252525" w:themeColor="text2" w:themeShade="BF"/>
                                <w:shd w:val="clear" w:color="auto" w:fill="FCFCFC"/>
                              </w:rPr>
                              <w:t>:</w:t>
                            </w:r>
                            <w:r w:rsidR="004F0662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>Cédula de Identidad Nro. 5</w:t>
                            </w:r>
                            <w:r w:rsidR="00C777B5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>.</w:t>
                            </w:r>
                            <w:r w:rsidR="009B6DE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>800.929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</w:rPr>
                              <w:br/>
                            </w:r>
                            <w:r w:rsidRPr="004F066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  <w:shd w:val="clear" w:color="auto" w:fill="FCFCFC"/>
                              </w:rPr>
                              <w:t>Estado Civil:</w:t>
                            </w:r>
                            <w:r w:rsidRPr="004F0662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CFCFC"/>
                              </w:rPr>
                              <w:t xml:space="preserve"> 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>Soltera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</w:rPr>
                              <w:br/>
                            </w:r>
                            <w:r w:rsidRPr="004F066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  <w:shd w:val="clear" w:color="auto" w:fill="FCFCFC"/>
                              </w:rPr>
                              <w:t>Fecha de Nacimiento</w:t>
                            </w:r>
                            <w:r w:rsidRPr="005D2118">
                              <w:rPr>
                                <w:rFonts w:ascii="Arial" w:hAnsi="Arial" w:cs="Arial"/>
                                <w:b/>
                                <w:color w:val="252525" w:themeColor="text2" w:themeShade="BF"/>
                                <w:u w:val="single"/>
                                <w:shd w:val="clear" w:color="auto" w:fill="FCFCFC"/>
                              </w:rPr>
                              <w:t>:</w:t>
                            </w:r>
                            <w:r w:rsidR="009B6DE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 xml:space="preserve"> 02/05/1997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</w:rPr>
                              <w:br/>
                            </w:r>
                            <w:r w:rsidRPr="004F066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  <w:shd w:val="clear" w:color="auto" w:fill="FCFCFC"/>
                              </w:rPr>
                              <w:t>Nacionalidad: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 xml:space="preserve"> Paraguaya</w:t>
                            </w:r>
                            <w:r w:rsidRPr="005D2118">
                              <w:rPr>
                                <w:rFonts w:ascii="Arial" w:hAnsi="Arial" w:cs="Arial"/>
                                <w:color w:val="000000"/>
                              </w:rPr>
                              <w:br/>
                            </w:r>
                            <w:r w:rsidRPr="004F066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  <w:shd w:val="clear" w:color="auto" w:fill="FCFCFC"/>
                              </w:rPr>
                              <w:t>Movilidad propia:</w:t>
                            </w:r>
                            <w:r w:rsidR="009B6DE8" w:rsidRPr="004F0662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CFCFC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hAnsi="Arial" w:cs="Arial"/>
                                <w:color w:val="000000"/>
                                <w:shd w:val="clear" w:color="auto" w:fill="FCFCFC"/>
                              </w:rPr>
                              <w:t>Si</w:t>
                            </w:r>
                          </w:p>
                          <w:p w:rsidR="00A174A7" w:rsidRPr="004F0662" w:rsidRDefault="00A174A7" w:rsidP="00E77029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HABILIDADES</w:t>
                            </w:r>
                          </w:p>
                          <w:p w:rsidR="00A174A7" w:rsidRPr="005D2118" w:rsidRDefault="00BC18CF">
                            <w:pPr>
                              <w:rPr>
                                <w:rFonts w:ascii="Arial" w:hAnsi="Arial"/>
                              </w:rPr>
                            </w:pPr>
                            <w:r w:rsidRPr="005D2118">
                              <w:rPr>
                                <w:rFonts w:ascii="Arial" w:hAnsi="Arial"/>
                              </w:rPr>
                              <w:t>-Trabajo en equipo</w:t>
                            </w:r>
                          </w:p>
                          <w:p w:rsidR="00A174A7" w:rsidRPr="005D2118" w:rsidRDefault="00BC18CF">
                            <w:pPr>
                              <w:rPr>
                                <w:rFonts w:ascii="Arial" w:hAnsi="Arial"/>
                              </w:rPr>
                            </w:pPr>
                            <w:r w:rsidRPr="005D2118">
                              <w:rPr>
                                <w:rFonts w:ascii="Arial" w:hAnsi="Arial"/>
                              </w:rPr>
                              <w:t>-Flexibilidad</w:t>
                            </w:r>
                            <w:r w:rsidR="00E77029" w:rsidRPr="005D2118">
                              <w:rPr>
                                <w:rFonts w:ascii="Arial" w:hAnsi="Arial"/>
                              </w:rPr>
                              <w:t xml:space="preserve"> y adaptación</w:t>
                            </w:r>
                          </w:p>
                          <w:p w:rsidR="00A174A7" w:rsidRPr="005D2118" w:rsidRDefault="00A174A7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 w:rsidRPr="005D2118">
                              <w:rPr>
                                <w:rFonts w:ascii="Arial" w:hAnsi="Arial"/>
                              </w:rPr>
                              <w:t>-Trabajo bajo presión, responsable y organizada</w:t>
                            </w:r>
                            <w:r w:rsidRPr="005D2118">
                              <w:rPr>
                                <w:rFonts w:ascii="Arial" w:hAnsi="Arial"/>
                                <w:color w:val="000000"/>
                              </w:rPr>
                              <w:t>.</w:t>
                            </w:r>
                          </w:p>
                          <w:p w:rsidR="00A174A7" w:rsidRPr="004F0662" w:rsidRDefault="001F4297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IDIOMAS</w:t>
                            </w:r>
                          </w:p>
                          <w:p w:rsidR="00A174A7" w:rsidRPr="004F0662" w:rsidRDefault="00A174A7" w:rsidP="004F066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</w:rPr>
                              <w:t>Español</w:t>
                            </w:r>
                          </w:p>
                          <w:p w:rsidR="00A174A7" w:rsidRPr="004F0662" w:rsidRDefault="001F4297" w:rsidP="004F066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</w:rPr>
                              <w:t>Guaraní</w:t>
                            </w:r>
                          </w:p>
                          <w:p w:rsidR="00A174A7" w:rsidRPr="004F0662" w:rsidRDefault="00BE6916" w:rsidP="004F066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</w:rPr>
                              <w:t>Portugués</w:t>
                            </w:r>
                          </w:p>
                          <w:p w:rsidR="00A174A7" w:rsidRDefault="009B6DE8" w:rsidP="004F066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>Ingles</w:t>
                            </w:r>
                          </w:p>
                          <w:p w:rsidR="004F0662" w:rsidRPr="004F0662" w:rsidRDefault="004F0662" w:rsidP="004F0662">
                            <w:pPr>
                              <w:pStyle w:val="Prrafodelista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</w:p>
                          <w:p w:rsidR="00A174A7" w:rsidRPr="005D2118" w:rsidRDefault="00A174A7" w:rsidP="002F4DE2">
                            <w:pPr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</w:rPr>
                              <w:t>Programas manejados:</w:t>
                            </w:r>
                            <w:r w:rsidR="00BE6916"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 xml:space="preserve"> </w:t>
                            </w:r>
                            <w:r w:rsidR="00BE6916" w:rsidRPr="005D2118">
                              <w:rPr>
                                <w:rFonts w:ascii="Arial" w:hAnsi="Arial"/>
                              </w:rPr>
                              <w:t>Excel, PowerPoint, Word.</w:t>
                            </w:r>
                          </w:p>
                          <w:p w:rsidR="00A174A7" w:rsidRPr="0044216C" w:rsidRDefault="00A174A7" w:rsidP="002F4DE2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A174A7" w:rsidRPr="00B476C7" w:rsidRDefault="00A174A7" w:rsidP="002F4DE2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A174A7" w:rsidRPr="0044216C" w:rsidRDefault="00A174A7" w:rsidP="002F4DE2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</w:p>
                          <w:p w:rsidR="00A174A7" w:rsidRPr="0044216C" w:rsidRDefault="00A174A7" w:rsidP="002F4DE2">
                            <w:pPr>
                              <w:jc w:val="center"/>
                            </w:pPr>
                          </w:p>
                          <w:p w:rsidR="00A174A7" w:rsidRPr="00B476C7" w:rsidRDefault="00A174A7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9" type="#_x0000_t202" style="position:absolute;margin-left:-71.95pt;margin-top:81.05pt;width:180pt;height:451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" fillcolor="white [3201]" strokecolor="black [3200]" strokeweight="1.5pt">
                <v:stroke endcap="round"/>
                <v:textbox inset=",7.2pt,,7.2pt">
                  <w:txbxContent>
                    <w:p w:rsidR="00B7419B" w:rsidRPr="004F0662" w:rsidRDefault="004F0662" w:rsidP="00E77029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DATOS PERSONALES</w:t>
                      </w:r>
                    </w:p>
                    <w:p w:rsidR="00B7419B" w:rsidRPr="00AF275C" w:rsidRDefault="00B7419B" w:rsidP="00E77029">
                      <w:pPr>
                        <w:rPr>
                          <w:rFonts w:ascii="Arial" w:hAnsi="Arial"/>
                          <w:b/>
                          <w:color w:val="3A6331" w:themeColor="accent4" w:themeShade="BF"/>
                        </w:rPr>
                      </w:pPr>
                      <w:r w:rsidRPr="004F066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  <w:shd w:val="clear" w:color="auto" w:fill="FCFCFC"/>
                        </w:rPr>
                        <w:t>Documento</w:t>
                      </w:r>
                      <w:r w:rsidRPr="005D2118">
                        <w:rPr>
                          <w:rFonts w:ascii="Arial" w:hAnsi="Arial" w:cs="Arial"/>
                          <w:color w:val="252525" w:themeColor="text2" w:themeShade="BF"/>
                          <w:shd w:val="clear" w:color="auto" w:fill="FCFCFC"/>
                        </w:rPr>
                        <w:t>:</w:t>
                      </w:r>
                      <w:r w:rsidR="004F0662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 xml:space="preserve"> </w:t>
                      </w:r>
                      <w:r w:rsidR="009B6DE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>Cédula de Identidad Nro. 5</w:t>
                      </w:r>
                      <w:r w:rsidR="00C777B5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>.</w:t>
                      </w:r>
                      <w:r w:rsidR="009B6DE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>800.929</w:t>
                      </w:r>
                      <w:r w:rsidRPr="005D2118">
                        <w:rPr>
                          <w:rFonts w:ascii="Arial" w:hAnsi="Arial" w:cs="Arial"/>
                          <w:color w:val="000000"/>
                        </w:rPr>
                        <w:br/>
                      </w:r>
                      <w:r w:rsidRPr="004F066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  <w:shd w:val="clear" w:color="auto" w:fill="FCFCFC"/>
                        </w:rPr>
                        <w:t>Estado Civil:</w:t>
                      </w:r>
                      <w:r w:rsidRPr="004F0662">
                        <w:rPr>
                          <w:rFonts w:ascii="Arial" w:hAnsi="Arial" w:cs="Arial"/>
                          <w:color w:val="000000" w:themeColor="text1"/>
                          <w:shd w:val="clear" w:color="auto" w:fill="FCFCFC"/>
                        </w:rPr>
                        <w:t xml:space="preserve"> </w:t>
                      </w:r>
                      <w:r w:rsidRPr="005D211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>Soltera</w:t>
                      </w:r>
                      <w:r w:rsidRPr="005D2118">
                        <w:rPr>
                          <w:rFonts w:ascii="Arial" w:hAnsi="Arial" w:cs="Arial"/>
                          <w:color w:val="000000"/>
                        </w:rPr>
                        <w:br/>
                      </w:r>
                      <w:r w:rsidRPr="004F066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  <w:shd w:val="clear" w:color="auto" w:fill="FCFCFC"/>
                        </w:rPr>
                        <w:t>Fecha de Nacimiento</w:t>
                      </w:r>
                      <w:r w:rsidRPr="005D2118">
                        <w:rPr>
                          <w:rFonts w:ascii="Arial" w:hAnsi="Arial" w:cs="Arial"/>
                          <w:b/>
                          <w:color w:val="252525" w:themeColor="text2" w:themeShade="BF"/>
                          <w:u w:val="single"/>
                          <w:shd w:val="clear" w:color="auto" w:fill="FCFCFC"/>
                        </w:rPr>
                        <w:t>:</w:t>
                      </w:r>
                      <w:r w:rsidR="009B6DE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 xml:space="preserve"> 02/05/1997</w:t>
                      </w:r>
                      <w:r w:rsidRPr="005D2118">
                        <w:rPr>
                          <w:rFonts w:ascii="Arial" w:hAnsi="Arial" w:cs="Arial"/>
                          <w:color w:val="000000"/>
                        </w:rPr>
                        <w:br/>
                      </w:r>
                      <w:r w:rsidRPr="004F066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  <w:shd w:val="clear" w:color="auto" w:fill="FCFCFC"/>
                        </w:rPr>
                        <w:t>Nacionalidad:</w:t>
                      </w:r>
                      <w:r w:rsidRPr="005D211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 xml:space="preserve"> Paraguaya</w:t>
                      </w:r>
                      <w:r w:rsidRPr="005D2118">
                        <w:rPr>
                          <w:rFonts w:ascii="Arial" w:hAnsi="Arial" w:cs="Arial"/>
                          <w:color w:val="000000"/>
                        </w:rPr>
                        <w:br/>
                      </w:r>
                      <w:r w:rsidRPr="004F066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  <w:shd w:val="clear" w:color="auto" w:fill="FCFCFC"/>
                        </w:rPr>
                        <w:t>Movilidad propia:</w:t>
                      </w:r>
                      <w:r w:rsidR="009B6DE8" w:rsidRPr="004F0662">
                        <w:rPr>
                          <w:rFonts w:ascii="Arial" w:hAnsi="Arial" w:cs="Arial"/>
                          <w:color w:val="000000" w:themeColor="text1"/>
                          <w:shd w:val="clear" w:color="auto" w:fill="FCFCFC"/>
                        </w:rPr>
                        <w:t xml:space="preserve"> </w:t>
                      </w:r>
                      <w:r w:rsidR="009B6DE8">
                        <w:rPr>
                          <w:rFonts w:ascii="Arial" w:hAnsi="Arial" w:cs="Arial"/>
                          <w:color w:val="000000"/>
                          <w:shd w:val="clear" w:color="auto" w:fill="FCFCFC"/>
                        </w:rPr>
                        <w:t>Si</w:t>
                      </w:r>
                    </w:p>
                    <w:p w:rsidR="00A174A7" w:rsidRPr="004F0662" w:rsidRDefault="00A174A7" w:rsidP="00E77029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2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HABILIDADES</w:t>
                      </w:r>
                    </w:p>
                    <w:p w:rsidR="00A174A7" w:rsidRPr="005D2118" w:rsidRDefault="00BC18CF">
                      <w:pPr>
                        <w:rPr>
                          <w:rFonts w:ascii="Arial" w:hAnsi="Arial"/>
                        </w:rPr>
                      </w:pPr>
                      <w:r w:rsidRPr="005D2118">
                        <w:rPr>
                          <w:rFonts w:ascii="Arial" w:hAnsi="Arial"/>
                        </w:rPr>
                        <w:t>-Trabajo en equipo</w:t>
                      </w:r>
                    </w:p>
                    <w:p w:rsidR="00A174A7" w:rsidRPr="005D2118" w:rsidRDefault="00BC18CF">
                      <w:pPr>
                        <w:rPr>
                          <w:rFonts w:ascii="Arial" w:hAnsi="Arial"/>
                        </w:rPr>
                      </w:pPr>
                      <w:r w:rsidRPr="005D2118">
                        <w:rPr>
                          <w:rFonts w:ascii="Arial" w:hAnsi="Arial"/>
                        </w:rPr>
                        <w:t>-Flexibilidad</w:t>
                      </w:r>
                      <w:r w:rsidR="00E77029" w:rsidRPr="005D2118">
                        <w:rPr>
                          <w:rFonts w:ascii="Arial" w:hAnsi="Arial"/>
                        </w:rPr>
                        <w:t xml:space="preserve"> y adaptación</w:t>
                      </w:r>
                    </w:p>
                    <w:p w:rsidR="00A174A7" w:rsidRPr="005D2118" w:rsidRDefault="00A174A7">
                      <w:pPr>
                        <w:rPr>
                          <w:rFonts w:ascii="Arial" w:hAnsi="Arial"/>
                          <w:color w:val="000000"/>
                        </w:rPr>
                      </w:pPr>
                      <w:r w:rsidRPr="005D2118">
                        <w:rPr>
                          <w:rFonts w:ascii="Arial" w:hAnsi="Arial"/>
                        </w:rPr>
                        <w:t>-Trabajo bajo presión, responsable y organizada</w:t>
                      </w:r>
                      <w:r w:rsidRPr="005D2118">
                        <w:rPr>
                          <w:rFonts w:ascii="Arial" w:hAnsi="Arial"/>
                          <w:color w:val="000000"/>
                        </w:rPr>
                        <w:t>.</w:t>
                      </w:r>
                    </w:p>
                    <w:p w:rsidR="00A174A7" w:rsidRPr="004F0662" w:rsidRDefault="001F4297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IDIOMAS</w:t>
                      </w:r>
                    </w:p>
                    <w:p w:rsidR="00A174A7" w:rsidRPr="004F0662" w:rsidRDefault="00A174A7" w:rsidP="004F066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</w:rPr>
                        <w:t>Español</w:t>
                      </w:r>
                    </w:p>
                    <w:p w:rsidR="00A174A7" w:rsidRPr="004F0662" w:rsidRDefault="001F4297" w:rsidP="004F066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</w:rPr>
                        <w:t>Guaraní</w:t>
                      </w:r>
                    </w:p>
                    <w:p w:rsidR="00A174A7" w:rsidRPr="004F0662" w:rsidRDefault="00BE6916" w:rsidP="004F066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</w:rPr>
                        <w:t>Portugués</w:t>
                      </w:r>
                    </w:p>
                    <w:p w:rsidR="00A174A7" w:rsidRDefault="009B6DE8" w:rsidP="004F066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rFonts w:ascii="Arial" w:hAnsi="Arial"/>
                          <w:color w:val="000000" w:themeColor="text1"/>
                        </w:rPr>
                      </w:pPr>
                      <w:r w:rsidRPr="004F0662">
                        <w:rPr>
                          <w:rFonts w:ascii="Arial" w:hAnsi="Arial"/>
                          <w:color w:val="000000" w:themeColor="text1"/>
                        </w:rPr>
                        <w:t>Ingles</w:t>
                      </w:r>
                    </w:p>
                    <w:p w:rsidR="004F0662" w:rsidRPr="004F0662" w:rsidRDefault="004F0662" w:rsidP="004F0662">
                      <w:pPr>
                        <w:pStyle w:val="Prrafodelista"/>
                        <w:rPr>
                          <w:rFonts w:ascii="Arial" w:hAnsi="Arial"/>
                          <w:color w:val="000000" w:themeColor="text1"/>
                        </w:rPr>
                      </w:pPr>
                    </w:p>
                    <w:p w:rsidR="00A174A7" w:rsidRPr="005D2118" w:rsidRDefault="00A174A7" w:rsidP="002F4DE2">
                      <w:pPr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</w:rPr>
                        <w:t>Programas manejados:</w:t>
                      </w:r>
                      <w:r w:rsidR="00BE6916" w:rsidRPr="004F0662">
                        <w:rPr>
                          <w:rFonts w:ascii="Arial" w:hAnsi="Arial"/>
                          <w:color w:val="000000" w:themeColor="text1"/>
                        </w:rPr>
                        <w:t xml:space="preserve"> </w:t>
                      </w:r>
                      <w:r w:rsidR="00BE6916" w:rsidRPr="005D2118">
                        <w:rPr>
                          <w:rFonts w:ascii="Arial" w:hAnsi="Arial"/>
                        </w:rPr>
                        <w:t>Excel, PowerPoint, Word.</w:t>
                      </w:r>
                    </w:p>
                    <w:p w:rsidR="00A174A7" w:rsidRPr="0044216C" w:rsidRDefault="00A174A7" w:rsidP="002F4DE2">
                      <w:pPr>
                        <w:rPr>
                          <w:rFonts w:ascii="Arial" w:hAnsi="Arial"/>
                        </w:rPr>
                      </w:pPr>
                    </w:p>
                    <w:p w:rsidR="00A174A7" w:rsidRPr="00B476C7" w:rsidRDefault="00A174A7" w:rsidP="002F4DE2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A174A7" w:rsidRPr="0044216C" w:rsidRDefault="00A174A7" w:rsidP="002F4DE2">
                      <w:pPr>
                        <w:rPr>
                          <w:rFonts w:ascii="Arial" w:hAnsi="Arial"/>
                          <w:b/>
                        </w:rPr>
                      </w:pPr>
                    </w:p>
                    <w:p w:rsidR="00A174A7" w:rsidRPr="0044216C" w:rsidRDefault="00A174A7" w:rsidP="002F4DE2">
                      <w:pPr>
                        <w:jc w:val="center"/>
                      </w:pPr>
                    </w:p>
                    <w:p w:rsidR="00A174A7" w:rsidRPr="00B476C7" w:rsidRDefault="00A174A7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963295</wp:posOffset>
                </wp:positionH>
                <wp:positionV relativeFrom="paragraph">
                  <wp:posOffset>-628650</wp:posOffset>
                </wp:positionV>
                <wp:extent cx="5323205" cy="1529080"/>
                <wp:effectExtent l="0" t="0" r="10795" b="13970"/>
                <wp:wrapThrough wrapText="bothSides">
                  <wp:wrapPolygon edited="0">
                    <wp:start x="0" y="0"/>
                    <wp:lineTo x="0" y="21528"/>
                    <wp:lineTo x="21567" y="21528"/>
                    <wp:lineTo x="21567" y="0"/>
                    <wp:lineTo x="0" y="0"/>
                  </wp:wrapPolygon>
                </wp:wrapThrough>
                <wp:docPr id="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3205" cy="15290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4A7" w:rsidRPr="004F0662" w:rsidRDefault="007C17A5" w:rsidP="007C17A5">
                            <w:pPr>
                              <w:jc w:val="right"/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863E2">
                              <w:rPr>
                                <w:color w:val="00B050"/>
                              </w:rPr>
                              <w:t xml:space="preserve">  </w:t>
                            </w:r>
                            <w:r w:rsidR="00E77029" w:rsidRPr="00C863E2">
                              <w:rPr>
                                <w:color w:val="00B050"/>
                              </w:rPr>
                              <w:t xml:space="preserve">  </w:t>
                            </w:r>
                            <w:r w:rsidRPr="00C863E2">
                              <w:rPr>
                                <w:color w:val="00B050"/>
                              </w:rPr>
                              <w:t xml:space="preserve">                     </w:t>
                            </w:r>
                            <w:r w:rsidR="005F1263">
                              <w:rPr>
                                <w:color w:val="00B050"/>
                              </w:rPr>
                              <w:t xml:space="preserve">                              </w:t>
                            </w:r>
                            <w:r w:rsidR="009B6DE8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Lilian Dalila Acosta Ramirez</w:t>
                            </w:r>
                          </w:p>
                          <w:p w:rsidR="00A174A7" w:rsidRPr="004F0662" w:rsidRDefault="00E77029" w:rsidP="007C17A5">
                            <w:pPr>
                              <w:jc w:val="right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 xml:space="preserve">     </w:t>
                            </w:r>
                            <w:r w:rsidR="007C17A5"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 xml:space="preserve">                                                                 </w:t>
                            </w:r>
                            <w:r w:rsidR="00C37714"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 xml:space="preserve"> </w:t>
                            </w:r>
                            <w:r w:rsidR="00C777B5">
                              <w:rPr>
                                <w:rFonts w:ascii="Arial" w:hAnsi="Arial"/>
                                <w:color w:val="000000" w:themeColor="text1"/>
                              </w:rPr>
                              <w:t>20</w:t>
                            </w:r>
                            <w:r w:rsidR="00BE6916" w:rsidRPr="004F0662">
                              <w:rPr>
                                <w:rFonts w:ascii="Arial" w:hAnsi="Arial"/>
                                <w:color w:val="000000" w:themeColor="text1"/>
                              </w:rPr>
                              <w:t xml:space="preserve"> años </w:t>
                            </w:r>
                          </w:p>
                          <w:p w:rsidR="004876F9" w:rsidRPr="004F0662" w:rsidRDefault="007C17A5" w:rsidP="00561EAC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="00AF275C" w:rsidRPr="004F0662">
                              <w:rPr>
                                <w:rFonts w:ascii="Arial" w:hAnsi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 w:rsidR="009B6DE8" w:rsidRPr="004F0662">
                              <w:rPr>
                                <w:color w:val="000000" w:themeColor="text1"/>
                              </w:rPr>
                              <w:t xml:space="preserve">Av. 25 de Diciembre – Km 7 Ciudad Nueva </w:t>
                            </w:r>
                            <w:r w:rsidR="004876F9" w:rsidRPr="004F0662">
                              <w:rPr>
                                <w:color w:val="000000" w:themeColor="text1"/>
                              </w:rPr>
                              <w:t xml:space="preserve">  Ciudad del Este</w:t>
                            </w:r>
                          </w:p>
                          <w:p w:rsidR="00C37714" w:rsidRPr="00D53854" w:rsidRDefault="007C17A5" w:rsidP="00561EAC">
                            <w:pPr>
                              <w:jc w:val="right"/>
                              <w:rPr>
                                <w:rFonts w:ascii="Arial" w:hAnsi="Arial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="005F1263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61EAC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 w:rsidR="005F1263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4876F9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03636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AF275C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561EAC"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Cel</w:t>
                            </w:r>
                            <w:r w:rsidR="00561EAC" w:rsidRPr="004F0662">
                              <w:rPr>
                                <w:rFonts w:ascii="Arial" w:hAnsi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r w:rsidR="009B6DE8" w:rsidRPr="004F0662">
                              <w:rPr>
                                <w:color w:val="000000" w:themeColor="text1"/>
                              </w:rPr>
                              <w:t>(0975) 138 966</w:t>
                            </w:r>
                            <w:r w:rsidR="004876F9" w:rsidRPr="004F0662">
                              <w:rPr>
                                <w:rFonts w:ascii="Arial" w:hAnsi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 w:rsidR="005F1263" w:rsidRPr="004F0662">
                              <w:rPr>
                                <w:rFonts w:ascii="Arial" w:hAnsi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="005F1263" w:rsidRPr="00D53854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B7419B" w:rsidRPr="00D53854">
                              <w:rPr>
                                <w:rFonts w:ascii="Arial" w:hAnsi="Arial"/>
                                <w:sz w:val="22"/>
                                <w:szCs w:val="22"/>
                                <w:lang w:val="pt-BR"/>
                              </w:rPr>
                              <w:t>.</w:t>
                            </w:r>
                          </w:p>
                          <w:p w:rsidR="00A174A7" w:rsidRPr="00D53854" w:rsidRDefault="007C17A5" w:rsidP="007C17A5">
                            <w:pPr>
                              <w:jc w:val="right"/>
                              <w:rPr>
                                <w:rFonts w:ascii="Arial" w:hAnsi="Arial"/>
                                <w:sz w:val="40"/>
                                <w:szCs w:val="40"/>
                                <w:lang w:val="pt-BR"/>
                              </w:rPr>
                            </w:pPr>
                            <w:r w:rsidRPr="00D53854">
                              <w:rPr>
                                <w:rFonts w:ascii="Arial" w:hAnsi="Arial"/>
                                <w:sz w:val="40"/>
                                <w:szCs w:val="40"/>
                                <w:lang w:val="pt-BR"/>
                              </w:rPr>
                              <w:t xml:space="preserve">        </w:t>
                            </w:r>
                            <w:r w:rsidR="004876F9" w:rsidRPr="00D53854">
                              <w:rPr>
                                <w:rFonts w:ascii="Arial" w:hAnsi="Arial"/>
                                <w:sz w:val="40"/>
                                <w:szCs w:val="40"/>
                                <w:lang w:val="pt-BR"/>
                              </w:rPr>
                              <w:t xml:space="preserve">                            </w:t>
                            </w:r>
                            <w:r w:rsidRPr="00D53854">
                              <w:rPr>
                                <w:rFonts w:ascii="Arial" w:hAnsi="Arial"/>
                                <w:sz w:val="40"/>
                                <w:szCs w:val="40"/>
                                <w:lang w:val="pt-BR"/>
                              </w:rPr>
                              <w:t xml:space="preserve">    </w:t>
                            </w:r>
                            <w:r w:rsidR="00BE6916" w:rsidRPr="00D53854">
                              <w:rPr>
                                <w:rFonts w:ascii="Arial" w:hAnsi="Arial"/>
                                <w:sz w:val="40"/>
                                <w:szCs w:val="40"/>
                                <w:lang w:val="pt-BR"/>
                              </w:rPr>
                              <w:t>Auxiliar Administrativo</w:t>
                            </w:r>
                          </w:p>
                          <w:p w:rsidR="007C17A5" w:rsidRPr="00D53854" w:rsidRDefault="007C17A5" w:rsidP="007C17A5">
                            <w:pPr>
                              <w:jc w:val="right"/>
                              <w:rPr>
                                <w:rFonts w:ascii="Arial" w:hAnsi="Arial"/>
                                <w:lang w:val="pt-BR"/>
                              </w:rPr>
                            </w:pPr>
                            <w:r w:rsidRPr="00D53854">
                              <w:rPr>
                                <w:lang w:val="pt-BR"/>
                              </w:rPr>
                              <w:t xml:space="preserve">                                                             </w:t>
                            </w:r>
                            <w:hyperlink r:id="rId9" w:history="1">
                              <w:r w:rsidRPr="00D53854">
                                <w:rPr>
                                  <w:rStyle w:val="Hipervnculo"/>
                                  <w:rFonts w:ascii="Arial" w:hAnsi="Arial"/>
                                  <w:color w:val="auto"/>
                                  <w:lang w:val="pt-BR"/>
                                </w:rPr>
                                <w:t>Tel: (0991)</w:t>
                              </w:r>
                            </w:hyperlink>
                            <w:r w:rsidRPr="00D53854"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D53854">
                              <w:rPr>
                                <w:rFonts w:ascii="Arial" w:hAnsi="Arial"/>
                                <w:lang w:val="pt-BR"/>
                              </w:rPr>
                              <w:t xml:space="preserve">843 183                                                                                </w:t>
                            </w:r>
                          </w:p>
                          <w:p w:rsidR="007C17A5" w:rsidRPr="00C863E2" w:rsidRDefault="00C37714" w:rsidP="007C17A5">
                            <w:pPr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</w:pPr>
                            <w:r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 xml:space="preserve">    </w:t>
                            </w:r>
                          </w:p>
                          <w:p w:rsidR="00A174A7" w:rsidRPr="00C863E2" w:rsidRDefault="007C17A5" w:rsidP="007C17A5">
                            <w:pPr>
                              <w:jc w:val="right"/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</w:pPr>
                            <w:r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 xml:space="preserve">                                                                         </w:t>
                            </w:r>
                            <w:r w:rsidR="00A174A7"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>E-</w:t>
                            </w:r>
                            <w:r w:rsidR="00C37714"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>mail: sandrayamila93@outlook</w:t>
                            </w:r>
                            <w:r w:rsidR="00BE6916"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>.com</w:t>
                            </w:r>
                            <w:r w:rsidR="00A174A7"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 xml:space="preserve">                                 </w:t>
                            </w:r>
                            <w:r w:rsidR="00BE6916" w:rsidRPr="00C863E2">
                              <w:rPr>
                                <w:rFonts w:ascii="Arial" w:hAnsi="Arial"/>
                                <w:color w:val="FFFFFF" w:themeColor="background1"/>
                                <w:lang w:val="pt-BR"/>
                              </w:rPr>
                              <w:t xml:space="preserve">  </w:t>
                            </w:r>
                          </w:p>
                          <w:p w:rsidR="00A174A7" w:rsidRPr="00C863E2" w:rsidRDefault="00A174A7" w:rsidP="00C813FF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" o:spid="_x0000_s1030" style="position:absolute;margin-left:75.85pt;margin-top:-49.5pt;width:419.15pt;height:120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" fillcolor="white [3201]" strokecolor="black [3200]" strokeweight="1.5pt">
                <v:stroke endcap="round"/>
                <v:textbox>
                  <w:txbxContent>
                    <w:p w:rsidR="00A174A7" w:rsidRPr="004F0662" w:rsidRDefault="007C17A5" w:rsidP="007C17A5">
                      <w:pPr>
                        <w:jc w:val="right"/>
                        <w:rPr>
                          <w:rFonts w:ascii="Arial" w:hAnsi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C863E2">
                        <w:rPr>
                          <w:color w:val="00B050"/>
                        </w:rPr>
                        <w:t xml:space="preserve">  </w:t>
                      </w:r>
                      <w:r w:rsidR="00E77029" w:rsidRPr="00C863E2">
                        <w:rPr>
                          <w:color w:val="00B050"/>
                        </w:rPr>
                        <w:t xml:space="preserve">  </w:t>
                      </w:r>
                      <w:r w:rsidRPr="00C863E2">
                        <w:rPr>
                          <w:color w:val="00B050"/>
                        </w:rPr>
                        <w:t xml:space="preserve">                     </w:t>
                      </w:r>
                      <w:r w:rsidR="005F1263">
                        <w:rPr>
                          <w:color w:val="00B050"/>
                        </w:rPr>
                        <w:t xml:space="preserve">                              </w:t>
                      </w:r>
                      <w:r w:rsidR="009B6DE8" w:rsidRPr="004F0662">
                        <w:rPr>
                          <w:rFonts w:ascii="Arial" w:hAnsi="Arial"/>
                          <w:b/>
                          <w:color w:val="000000" w:themeColor="text1"/>
                          <w:sz w:val="36"/>
                          <w:szCs w:val="36"/>
                        </w:rPr>
                        <w:t>Lilian Dalila Acosta Ramirez</w:t>
                      </w:r>
                    </w:p>
                    <w:p w:rsidR="00A174A7" w:rsidRPr="004F0662" w:rsidRDefault="00E77029" w:rsidP="007C17A5">
                      <w:pPr>
                        <w:jc w:val="right"/>
                        <w:rPr>
                          <w:rFonts w:ascii="Arial" w:hAnsi="Arial"/>
                          <w:color w:val="000000" w:themeColor="text1"/>
                        </w:rPr>
                      </w:pPr>
                      <w:r w:rsidRPr="004F0662">
                        <w:rPr>
                          <w:rFonts w:ascii="Arial" w:hAnsi="Arial"/>
                          <w:color w:val="000000" w:themeColor="text1"/>
                        </w:rPr>
                        <w:t xml:space="preserve">     </w:t>
                      </w:r>
                      <w:r w:rsidR="007C17A5" w:rsidRPr="004F0662">
                        <w:rPr>
                          <w:rFonts w:ascii="Arial" w:hAnsi="Arial"/>
                          <w:color w:val="000000" w:themeColor="text1"/>
                        </w:rPr>
                        <w:t xml:space="preserve">                                                                 </w:t>
                      </w:r>
                      <w:r w:rsidR="00C37714" w:rsidRPr="004F0662">
                        <w:rPr>
                          <w:rFonts w:ascii="Arial" w:hAnsi="Arial"/>
                          <w:color w:val="000000" w:themeColor="text1"/>
                        </w:rPr>
                        <w:t xml:space="preserve"> </w:t>
                      </w:r>
                      <w:r w:rsidR="00C777B5">
                        <w:rPr>
                          <w:rFonts w:ascii="Arial" w:hAnsi="Arial"/>
                          <w:color w:val="000000" w:themeColor="text1"/>
                        </w:rPr>
                        <w:t>20</w:t>
                      </w:r>
                      <w:r w:rsidR="00BE6916" w:rsidRPr="004F0662">
                        <w:rPr>
                          <w:rFonts w:ascii="Arial" w:hAnsi="Arial"/>
                          <w:color w:val="000000" w:themeColor="text1"/>
                        </w:rPr>
                        <w:t xml:space="preserve"> años </w:t>
                      </w:r>
                    </w:p>
                    <w:p w:rsidR="004876F9" w:rsidRPr="004F0662" w:rsidRDefault="007C17A5" w:rsidP="00561EAC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4F0662">
                        <w:rPr>
                          <w:rFonts w:ascii="Arial" w:hAnsi="Arial"/>
                          <w:color w:val="000000" w:themeColor="text1"/>
                          <w:sz w:val="22"/>
                          <w:szCs w:val="22"/>
                        </w:rPr>
                        <w:t xml:space="preserve">     </w:t>
                      </w:r>
                      <w:r w:rsidR="00AF275C" w:rsidRPr="004F0662">
                        <w:rPr>
                          <w:rFonts w:ascii="Arial" w:hAnsi="Arial"/>
                          <w:color w:val="000000" w:themeColor="text1"/>
                          <w:sz w:val="22"/>
                          <w:szCs w:val="22"/>
                        </w:rPr>
                        <w:t xml:space="preserve">           </w:t>
                      </w:r>
                      <w:r w:rsidR="009B6DE8" w:rsidRPr="004F0662">
                        <w:rPr>
                          <w:color w:val="000000" w:themeColor="text1"/>
                        </w:rPr>
                        <w:t xml:space="preserve">Av. 25 de Diciembre – Km 7 Ciudad Nueva </w:t>
                      </w:r>
                      <w:r w:rsidR="004876F9" w:rsidRPr="004F0662">
                        <w:rPr>
                          <w:color w:val="000000" w:themeColor="text1"/>
                        </w:rPr>
                        <w:t xml:space="preserve">  Ciudad del Este</w:t>
                      </w:r>
                    </w:p>
                    <w:p w:rsidR="00C37714" w:rsidRPr="00D53854" w:rsidRDefault="007C17A5" w:rsidP="00561EAC">
                      <w:pPr>
                        <w:jc w:val="right"/>
                        <w:rPr>
                          <w:rFonts w:ascii="Arial" w:hAnsi="Arial"/>
                          <w:sz w:val="22"/>
                          <w:szCs w:val="22"/>
                          <w:lang w:val="pt-BR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</w:t>
                      </w:r>
                      <w:r w:rsidR="005F1263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561EAC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 </w:t>
                      </w:r>
                      <w:r w:rsidR="005F1263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</w:t>
                      </w:r>
                      <w:r w:rsidR="004876F9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D03636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</w:t>
                      </w:r>
                      <w:r w:rsidR="00AF275C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</w:t>
                      </w:r>
                      <w:r w:rsidR="00561EAC" w:rsidRPr="004F0662">
                        <w:rPr>
                          <w:rFonts w:ascii="Arial" w:hAnsi="Arial"/>
                          <w:b/>
                          <w:color w:val="000000" w:themeColor="text1"/>
                          <w:sz w:val="22"/>
                          <w:szCs w:val="22"/>
                        </w:rPr>
                        <w:t>Cel</w:t>
                      </w:r>
                      <w:r w:rsidR="00561EAC" w:rsidRPr="004F0662">
                        <w:rPr>
                          <w:rFonts w:ascii="Arial" w:hAnsi="Arial"/>
                          <w:color w:val="000000" w:themeColor="text1"/>
                          <w:sz w:val="22"/>
                          <w:szCs w:val="22"/>
                        </w:rPr>
                        <w:t xml:space="preserve"> : </w:t>
                      </w:r>
                      <w:r w:rsidR="009B6DE8" w:rsidRPr="004F0662">
                        <w:rPr>
                          <w:color w:val="000000" w:themeColor="text1"/>
                        </w:rPr>
                        <w:t>(0975) 138 966</w:t>
                      </w:r>
                      <w:r w:rsidR="004876F9" w:rsidRPr="004F0662">
                        <w:rPr>
                          <w:rFonts w:ascii="Arial" w:hAnsi="Arial"/>
                          <w:color w:val="000000" w:themeColor="text1"/>
                          <w:sz w:val="22"/>
                          <w:szCs w:val="22"/>
                        </w:rPr>
                        <w:t xml:space="preserve">          </w:t>
                      </w:r>
                      <w:r w:rsidR="005F1263" w:rsidRPr="004F0662">
                        <w:rPr>
                          <w:rFonts w:ascii="Arial" w:hAnsi="Arial"/>
                          <w:color w:val="000000" w:themeColor="text1"/>
                          <w:sz w:val="22"/>
                          <w:szCs w:val="22"/>
                        </w:rPr>
                        <w:t xml:space="preserve">            </w:t>
                      </w:r>
                      <w:r w:rsidR="005F1263" w:rsidRPr="00D53854">
                        <w:rPr>
                          <w:rFonts w:ascii="Arial" w:hAnsi="Arial"/>
                          <w:sz w:val="22"/>
                          <w:szCs w:val="22"/>
                        </w:rPr>
                        <w:t xml:space="preserve">  </w:t>
                      </w:r>
                      <w:r w:rsidR="00B7419B" w:rsidRPr="00D53854">
                        <w:rPr>
                          <w:rFonts w:ascii="Arial" w:hAnsi="Arial"/>
                          <w:sz w:val="22"/>
                          <w:szCs w:val="22"/>
                          <w:lang w:val="pt-BR"/>
                        </w:rPr>
                        <w:t>.</w:t>
                      </w:r>
                    </w:p>
                    <w:p w:rsidR="00A174A7" w:rsidRPr="00D53854" w:rsidRDefault="007C17A5" w:rsidP="007C17A5">
                      <w:pPr>
                        <w:jc w:val="right"/>
                        <w:rPr>
                          <w:rFonts w:ascii="Arial" w:hAnsi="Arial"/>
                          <w:sz w:val="40"/>
                          <w:szCs w:val="40"/>
                          <w:lang w:val="pt-BR"/>
                        </w:rPr>
                      </w:pPr>
                      <w:r w:rsidRPr="00D53854">
                        <w:rPr>
                          <w:rFonts w:ascii="Arial" w:hAnsi="Arial"/>
                          <w:sz w:val="40"/>
                          <w:szCs w:val="40"/>
                          <w:lang w:val="pt-BR"/>
                        </w:rPr>
                        <w:t xml:space="preserve">        </w:t>
                      </w:r>
                      <w:r w:rsidR="004876F9" w:rsidRPr="00D53854">
                        <w:rPr>
                          <w:rFonts w:ascii="Arial" w:hAnsi="Arial"/>
                          <w:sz w:val="40"/>
                          <w:szCs w:val="40"/>
                          <w:lang w:val="pt-BR"/>
                        </w:rPr>
                        <w:t xml:space="preserve">                            </w:t>
                      </w:r>
                      <w:r w:rsidRPr="00D53854">
                        <w:rPr>
                          <w:rFonts w:ascii="Arial" w:hAnsi="Arial"/>
                          <w:sz w:val="40"/>
                          <w:szCs w:val="40"/>
                          <w:lang w:val="pt-BR"/>
                        </w:rPr>
                        <w:t xml:space="preserve">    </w:t>
                      </w:r>
                      <w:r w:rsidR="00BE6916" w:rsidRPr="00D53854">
                        <w:rPr>
                          <w:rFonts w:ascii="Arial" w:hAnsi="Arial"/>
                          <w:sz w:val="40"/>
                          <w:szCs w:val="40"/>
                          <w:lang w:val="pt-BR"/>
                        </w:rPr>
                        <w:t>Auxiliar Administrativo</w:t>
                      </w:r>
                    </w:p>
                    <w:p w:rsidR="007C17A5" w:rsidRPr="00D53854" w:rsidRDefault="007C17A5" w:rsidP="007C17A5">
                      <w:pPr>
                        <w:jc w:val="right"/>
                        <w:rPr>
                          <w:rFonts w:ascii="Arial" w:hAnsi="Arial"/>
                          <w:lang w:val="pt-BR"/>
                        </w:rPr>
                      </w:pPr>
                      <w:r w:rsidRPr="00D53854">
                        <w:rPr>
                          <w:lang w:val="pt-BR"/>
                        </w:rPr>
                        <w:t xml:space="preserve">                                                             </w:t>
                      </w:r>
                      <w:hyperlink r:id="rId10" w:history="1">
                        <w:r w:rsidRPr="00D53854">
                          <w:rPr>
                            <w:rStyle w:val="Hipervnculo"/>
                            <w:rFonts w:ascii="Arial" w:hAnsi="Arial"/>
                            <w:color w:val="auto"/>
                            <w:lang w:val="pt-BR"/>
                          </w:rPr>
                          <w:t>Tel: (0991)</w:t>
                        </w:r>
                      </w:hyperlink>
                      <w:r w:rsidRPr="00D53854">
                        <w:rPr>
                          <w:lang w:val="pt-BR"/>
                        </w:rPr>
                        <w:t xml:space="preserve"> </w:t>
                      </w:r>
                      <w:r w:rsidRPr="00D53854">
                        <w:rPr>
                          <w:rFonts w:ascii="Arial" w:hAnsi="Arial"/>
                          <w:lang w:val="pt-BR"/>
                        </w:rPr>
                        <w:t xml:space="preserve">843 183                                                                                </w:t>
                      </w:r>
                    </w:p>
                    <w:p w:rsidR="007C17A5" w:rsidRPr="00C863E2" w:rsidRDefault="00C37714" w:rsidP="007C17A5">
                      <w:pPr>
                        <w:jc w:val="right"/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</w:pPr>
                      <w:r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 xml:space="preserve">    </w:t>
                      </w:r>
                    </w:p>
                    <w:p w:rsidR="00A174A7" w:rsidRPr="00C863E2" w:rsidRDefault="007C17A5" w:rsidP="007C17A5">
                      <w:pPr>
                        <w:jc w:val="right"/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</w:pPr>
                      <w:r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 xml:space="preserve">                                                                         </w:t>
                      </w:r>
                      <w:r w:rsidR="00A174A7"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>E-</w:t>
                      </w:r>
                      <w:r w:rsidR="00C37714"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>mail: sandrayamila93@outlook</w:t>
                      </w:r>
                      <w:r w:rsidR="00BE6916"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>.com</w:t>
                      </w:r>
                      <w:r w:rsidR="00A174A7"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 xml:space="preserve">                                 </w:t>
                      </w:r>
                      <w:r w:rsidR="00BE6916" w:rsidRPr="00C863E2">
                        <w:rPr>
                          <w:rFonts w:ascii="Arial" w:hAnsi="Arial"/>
                          <w:color w:val="FFFFFF" w:themeColor="background1"/>
                          <w:lang w:val="pt-BR"/>
                        </w:rPr>
                        <w:t xml:space="preserve">  </w:t>
                      </w:r>
                    </w:p>
                    <w:p w:rsidR="00A174A7" w:rsidRPr="00C863E2" w:rsidRDefault="00A174A7" w:rsidP="00C813FF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11BCE">
        <w:rPr>
          <w:noProof/>
          <w:lang w:val="es-ES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-6618923</wp:posOffset>
            </wp:positionH>
            <wp:positionV relativeFrom="paragraph">
              <wp:posOffset>6062980</wp:posOffset>
            </wp:positionV>
            <wp:extent cx="1428750" cy="1440180"/>
            <wp:effectExtent l="133350" t="76200" r="95250" b="83820"/>
            <wp:wrapNone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0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C17A5">
        <w:rPr>
          <w:noProof/>
          <w:lang w:val="es-ES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-889634</wp:posOffset>
            </wp:positionH>
            <wp:positionV relativeFrom="paragraph">
              <wp:posOffset>-9479280</wp:posOffset>
            </wp:positionV>
            <wp:extent cx="1281112" cy="1500187"/>
            <wp:effectExtent l="19050" t="0" r="0" b="0"/>
            <wp:wrapNone/>
            <wp:docPr id="9" name="0 Imagen" descr="B7986B4D-C9ED-46B7-A500-E31533888A7C01723072-2944-47D5-91A1-03533611CE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986B4D-C9ED-46B7-A500-E31533888A7C01723072-2944-47D5-91A1-03533611CE4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072" w:rsidRPr="00A70072" w:rsidRDefault="009B6DE8" w:rsidP="00A70072"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-918210</wp:posOffset>
                </wp:positionH>
                <wp:positionV relativeFrom="paragraph">
                  <wp:posOffset>-461645</wp:posOffset>
                </wp:positionV>
                <wp:extent cx="7200900" cy="9982200"/>
                <wp:effectExtent l="0" t="0" r="19050" b="19050"/>
                <wp:wrapSquare wrapText="bothSides"/>
                <wp:docPr id="2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9982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419B" w:rsidRPr="004F0662" w:rsidRDefault="004F0662" w:rsidP="00B7419B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REFERENCIAS</w:t>
                            </w:r>
                          </w:p>
                          <w:p w:rsidR="00B7419B" w:rsidRPr="004F0662" w:rsidRDefault="00B7419B" w:rsidP="00B7419B">
                            <w:pPr>
                              <w:shd w:val="clear" w:color="auto" w:fill="FCFCFC"/>
                              <w:spacing w:line="429" w:lineRule="atLeast"/>
                              <w:ind w:left="720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2"/>
                                <w:u w:val="single"/>
                                <w:lang w:val="es-ES"/>
                              </w:rPr>
                            </w:pPr>
                            <w:r w:rsidRPr="004F066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2"/>
                                <w:u w:val="single"/>
                                <w:lang w:val="es-ES"/>
                              </w:rPr>
                              <w:t>Laborales</w:t>
                            </w:r>
                          </w:p>
                          <w:p w:rsidR="00B7419B" w:rsidRPr="005D2118" w:rsidRDefault="004876F9" w:rsidP="004876F9">
                            <w:pPr>
                              <w:shd w:val="clear" w:color="auto" w:fill="FCFCFC"/>
                              <w:spacing w:line="429" w:lineRule="atLeast"/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</w:pP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 1</w:t>
                            </w:r>
                            <w:r w:rsidR="00C777B5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) </w:t>
                            </w:r>
                            <w:r w:rsidR="00C777B5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Lic.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Liz Genez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 (Jefa de División de </w:t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Impuesto Inmobiliario </w:t>
                            </w:r>
                            <w:r w:rsidR="00C777B5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de la</w:t>
                            </w:r>
                            <w:r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Municipalidad de Ciudad del Este)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br/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</w:t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Teléfono: (0986) 651 364</w:t>
                            </w:r>
                          </w:p>
                          <w:p w:rsidR="004876F9" w:rsidRPr="005D2118" w:rsidRDefault="004876F9" w:rsidP="009B6DE8">
                            <w:pPr>
                              <w:shd w:val="clear" w:color="auto" w:fill="FCFCFC"/>
                              <w:spacing w:line="429" w:lineRule="atLeast"/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</w:pPr>
                            <w:r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          </w:t>
                            </w:r>
                            <w:r w:rsid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    </w:t>
                            </w:r>
                          </w:p>
                          <w:p w:rsidR="00B7419B" w:rsidRPr="004F0662" w:rsidRDefault="00B7419B" w:rsidP="00B7419B">
                            <w:pPr>
                              <w:shd w:val="clear" w:color="auto" w:fill="FCFCFC"/>
                              <w:spacing w:line="429" w:lineRule="atLeast"/>
                              <w:ind w:left="720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2"/>
                                <w:u w:val="single"/>
                                <w:lang w:val="es-ES"/>
                              </w:rPr>
                            </w:pPr>
                            <w:r w:rsidRPr="004F066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 w:themeColor="text1"/>
                                <w:sz w:val="22"/>
                                <w:u w:val="single"/>
                                <w:lang w:val="es-ES"/>
                              </w:rPr>
                              <w:t>Personales</w:t>
                            </w:r>
                          </w:p>
                          <w:p w:rsidR="00C777B5" w:rsidRDefault="00B7419B" w:rsidP="00C777B5">
                            <w:pPr>
                              <w:shd w:val="clear" w:color="auto" w:fill="FCFCFC"/>
                              <w:spacing w:line="429" w:lineRule="atLeast"/>
                              <w:ind w:left="720"/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</w:pP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</w:t>
                            </w:r>
                            <w:r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 1) </w:t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Gabriel González</w:t>
                            </w:r>
                            <w:r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br/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 Teléfono: (0994) 368 157</w:t>
                            </w:r>
                            <w:r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br/>
                            </w:r>
                            <w:r w:rsidRPr="005D2118">
                              <w:rPr>
                                <w:rFonts w:ascii="Symbol" w:eastAsia="Times New Roman" w:hAnsi="Symbol" w:cs="Arial"/>
                                <w:color w:val="000000"/>
                                <w:lang w:val="es-ES"/>
                              </w:rPr>
                              <w:t></w:t>
                            </w:r>
                            <w:r w:rsidR="009B6DE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 2) </w:t>
                            </w:r>
                            <w:r w:rsidR="00C777B5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>Atilano Acosta</w:t>
                            </w:r>
                          </w:p>
                          <w:p w:rsidR="00B7419B" w:rsidRPr="005D2118" w:rsidRDefault="00C777B5" w:rsidP="00C777B5">
                            <w:pPr>
                              <w:shd w:val="clear" w:color="auto" w:fill="FCFCFC"/>
                              <w:spacing w:line="429" w:lineRule="atLeast"/>
                              <w:ind w:left="720"/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t xml:space="preserve">Telefono: (0973)788 272 </w:t>
                            </w:r>
                            <w:r w:rsidR="00B7419B" w:rsidRPr="005D2118">
                              <w:rPr>
                                <w:rFonts w:ascii="Arial" w:eastAsia="Times New Roman" w:hAnsi="Arial" w:cs="Arial"/>
                                <w:color w:val="000000"/>
                                <w:lang w:val="es-ES"/>
                              </w:rPr>
                              <w:br/>
                            </w:r>
                          </w:p>
                          <w:p w:rsidR="00A174A7" w:rsidRPr="005D2118" w:rsidRDefault="00A174A7" w:rsidP="00E360F9"/>
                          <w:p w:rsidR="00A174A7" w:rsidRPr="005D2118" w:rsidRDefault="00A174A7" w:rsidP="004835EE">
                            <w:pPr>
                              <w:rPr>
                                <w:rFonts w:ascii="Arial" w:hAnsi="Arial"/>
                                <w:b/>
                                <w:color w:val="002060"/>
                              </w:rPr>
                            </w:pPr>
                          </w:p>
                          <w:p w:rsidR="00A174A7" w:rsidRPr="004F0662" w:rsidRDefault="00A174A7" w:rsidP="004835EE">
                            <w:pPr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F0662"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4"/>
                              </w:rPr>
                              <w:t>FORMACIONES ADICIONALES E INTERESES</w:t>
                            </w:r>
                          </w:p>
                          <w:p w:rsidR="009B6DE8" w:rsidRPr="004F0662" w:rsidRDefault="009B6DE8" w:rsidP="009B6DE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</w:rPr>
                              <w:t xml:space="preserve">4 años de curso de Ingles en English Language Institute </w:t>
                            </w:r>
                          </w:p>
                          <w:p w:rsidR="009B6DE8" w:rsidRPr="004F0662" w:rsidRDefault="009B6DE8" w:rsidP="009B6DE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Arial" w:hAnsi="Arial"/>
                              </w:rPr>
                            </w:pPr>
                            <w:r w:rsidRPr="004F0662">
                              <w:rPr>
                                <w:rFonts w:ascii="Arial" w:hAnsi="Arial"/>
                              </w:rPr>
                              <w:t xml:space="preserve">Curso de Informatica en Compucenter Informatica </w:t>
                            </w:r>
                          </w:p>
                          <w:p w:rsidR="00955C68" w:rsidRPr="002C634C" w:rsidRDefault="00955C68" w:rsidP="00955C68">
                            <w:pPr>
                              <w:pStyle w:val="Prrafodelista"/>
                              <w:rPr>
                                <w:rFonts w:ascii="Arial" w:hAnsi="Arial"/>
                              </w:rPr>
                            </w:pPr>
                          </w:p>
                          <w:p w:rsidR="00A174A7" w:rsidRPr="0044216C" w:rsidRDefault="006A629A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 </w:t>
                            </w:r>
                            <w:r w:rsidR="00A174A7" w:rsidRPr="0044216C">
                              <w:rPr>
                                <w:rFonts w:ascii="Arial" w:hAnsi="Arial"/>
                              </w:rPr>
                              <w:tab/>
                            </w:r>
                            <w:r w:rsidR="00A174A7" w:rsidRPr="0044216C">
                              <w:rPr>
                                <w:rFonts w:ascii="Arial" w:hAnsi="Arial"/>
                              </w:rPr>
                              <w:tab/>
                              <w:t xml:space="preserve">                                          </w:t>
                            </w:r>
                          </w:p>
                          <w:p w:rsidR="00A174A7" w:rsidRPr="008D3FF0" w:rsidRDefault="00A174A7" w:rsidP="004835EE"/>
                          <w:p w:rsidR="00A174A7" w:rsidRPr="00B30887" w:rsidRDefault="00A174A7" w:rsidP="004835EE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31" type="#_x0000_t202" style="position:absolute;margin-left:-72.3pt;margin-top:-36.35pt;width:567pt;height:78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" fillcolor="white [3212]" strokecolor="black [3200]" strokeweight="1.5pt">
                <v:stroke endcap="round"/>
                <v:textbox>
                  <w:txbxContent>
                    <w:p w:rsidR="00B7419B" w:rsidRPr="004F0662" w:rsidRDefault="004F0662" w:rsidP="00B7419B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REFERENCIAS</w:t>
                      </w:r>
                    </w:p>
                    <w:p w:rsidR="00B7419B" w:rsidRPr="004F0662" w:rsidRDefault="00B7419B" w:rsidP="00B7419B">
                      <w:pPr>
                        <w:shd w:val="clear" w:color="auto" w:fill="FCFCFC"/>
                        <w:spacing w:line="429" w:lineRule="atLeast"/>
                        <w:ind w:left="720"/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2"/>
                          <w:u w:val="single"/>
                          <w:lang w:val="es-ES"/>
                        </w:rPr>
                      </w:pPr>
                      <w:r w:rsidRPr="004F0662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2"/>
                          <w:u w:val="single"/>
                          <w:lang w:val="es-ES"/>
                        </w:rPr>
                        <w:t>Laborales</w:t>
                      </w:r>
                    </w:p>
                    <w:p w:rsidR="00B7419B" w:rsidRPr="005D2118" w:rsidRDefault="004876F9" w:rsidP="004876F9">
                      <w:pPr>
                        <w:shd w:val="clear" w:color="auto" w:fill="FCFCFC"/>
                        <w:spacing w:line="429" w:lineRule="atLeast"/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</w:pP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 1</w:t>
                      </w:r>
                      <w:r w:rsidR="00C777B5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) </w:t>
                      </w:r>
                      <w:r w:rsidR="00C777B5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Lic.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 </w:t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Liz Genez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 (Jefa de División de </w:t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Impuesto Inmobiliario </w:t>
                      </w:r>
                      <w:r w:rsidR="00C777B5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de la</w:t>
                      </w:r>
                      <w:r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 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Municipalidad de Ciudad del Este)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br/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</w:t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Teléfono: (0986) 651 364</w:t>
                      </w:r>
                    </w:p>
                    <w:p w:rsidR="004876F9" w:rsidRPr="005D2118" w:rsidRDefault="004876F9" w:rsidP="009B6DE8">
                      <w:pPr>
                        <w:shd w:val="clear" w:color="auto" w:fill="FCFCFC"/>
                        <w:spacing w:line="429" w:lineRule="atLeast"/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</w:pPr>
                      <w:r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          </w:t>
                      </w:r>
                      <w:r w:rsid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    </w:t>
                      </w:r>
                    </w:p>
                    <w:p w:rsidR="00B7419B" w:rsidRPr="004F0662" w:rsidRDefault="00B7419B" w:rsidP="00B7419B">
                      <w:pPr>
                        <w:shd w:val="clear" w:color="auto" w:fill="FCFCFC"/>
                        <w:spacing w:line="429" w:lineRule="atLeast"/>
                        <w:ind w:left="720"/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2"/>
                          <w:u w:val="single"/>
                          <w:lang w:val="es-ES"/>
                        </w:rPr>
                      </w:pPr>
                      <w:r w:rsidRPr="004F0662">
                        <w:rPr>
                          <w:rFonts w:ascii="Arial" w:eastAsia="Times New Roman" w:hAnsi="Arial" w:cs="Arial"/>
                          <w:b/>
                          <w:bCs/>
                          <w:color w:val="000000" w:themeColor="text1"/>
                          <w:sz w:val="22"/>
                          <w:u w:val="single"/>
                          <w:lang w:val="es-ES"/>
                        </w:rPr>
                        <w:t>Personales</w:t>
                      </w:r>
                    </w:p>
                    <w:p w:rsidR="00C777B5" w:rsidRDefault="00B7419B" w:rsidP="00C777B5">
                      <w:pPr>
                        <w:shd w:val="clear" w:color="auto" w:fill="FCFCFC"/>
                        <w:spacing w:line="429" w:lineRule="atLeast"/>
                        <w:ind w:left="720"/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</w:pP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</w:t>
                      </w:r>
                      <w:r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 1) </w:t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Gabriel González</w:t>
                      </w:r>
                      <w:r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br/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 Teléfono: (0994) 368 157</w:t>
                      </w:r>
                      <w:r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br/>
                      </w:r>
                      <w:r w:rsidRPr="005D2118">
                        <w:rPr>
                          <w:rFonts w:ascii="Symbol" w:eastAsia="Times New Roman" w:hAnsi="Symbol" w:cs="Arial"/>
                          <w:color w:val="000000"/>
                          <w:lang w:val="es-ES"/>
                        </w:rPr>
                        <w:t></w:t>
                      </w:r>
                      <w:r w:rsidR="009B6DE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 2) </w:t>
                      </w:r>
                      <w:r w:rsidR="00C777B5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>Atilano Acosta</w:t>
                      </w:r>
                    </w:p>
                    <w:p w:rsidR="00B7419B" w:rsidRPr="005D2118" w:rsidRDefault="00C777B5" w:rsidP="00C777B5">
                      <w:pPr>
                        <w:shd w:val="clear" w:color="auto" w:fill="FCFCFC"/>
                        <w:spacing w:line="429" w:lineRule="atLeast"/>
                        <w:ind w:left="720"/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t xml:space="preserve">Telefono: (0973)788 272 </w:t>
                      </w:r>
                      <w:r w:rsidR="00B7419B" w:rsidRPr="005D2118">
                        <w:rPr>
                          <w:rFonts w:ascii="Arial" w:eastAsia="Times New Roman" w:hAnsi="Arial" w:cs="Arial"/>
                          <w:color w:val="000000"/>
                          <w:lang w:val="es-ES"/>
                        </w:rPr>
                        <w:br/>
                      </w:r>
                    </w:p>
                    <w:p w:rsidR="00A174A7" w:rsidRPr="005D2118" w:rsidRDefault="00A174A7" w:rsidP="00E360F9"/>
                    <w:p w:rsidR="00A174A7" w:rsidRPr="005D2118" w:rsidRDefault="00A174A7" w:rsidP="004835EE">
                      <w:pPr>
                        <w:rPr>
                          <w:rFonts w:ascii="Arial" w:hAnsi="Arial"/>
                          <w:b/>
                          <w:color w:val="002060"/>
                        </w:rPr>
                      </w:pPr>
                    </w:p>
                    <w:p w:rsidR="00A174A7" w:rsidRPr="004F0662" w:rsidRDefault="00A174A7" w:rsidP="004835EE">
                      <w:pPr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</w:pPr>
                      <w:r w:rsidRPr="004F0662">
                        <w:rPr>
                          <w:rFonts w:ascii="Arial" w:hAnsi="Arial"/>
                          <w:b/>
                          <w:color w:val="000000" w:themeColor="text1"/>
                          <w:sz w:val="24"/>
                        </w:rPr>
                        <w:t>FORMACIONES ADICIONALES E INTERESES</w:t>
                      </w:r>
                    </w:p>
                    <w:p w:rsidR="009B6DE8" w:rsidRPr="004F0662" w:rsidRDefault="009B6DE8" w:rsidP="009B6DE8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</w:rPr>
                        <w:t xml:space="preserve">4 años de curso de Ingles en English Language Institute </w:t>
                      </w:r>
                    </w:p>
                    <w:p w:rsidR="009B6DE8" w:rsidRPr="004F0662" w:rsidRDefault="009B6DE8" w:rsidP="009B6DE8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Arial" w:hAnsi="Arial"/>
                        </w:rPr>
                      </w:pPr>
                      <w:r w:rsidRPr="004F0662">
                        <w:rPr>
                          <w:rFonts w:ascii="Arial" w:hAnsi="Arial"/>
                        </w:rPr>
                        <w:t xml:space="preserve">Curso de Informatica en Compucenter Informatica </w:t>
                      </w:r>
                    </w:p>
                    <w:p w:rsidR="00955C68" w:rsidRPr="002C634C" w:rsidRDefault="00955C68" w:rsidP="00955C68">
                      <w:pPr>
                        <w:pStyle w:val="Prrafodelista"/>
                        <w:rPr>
                          <w:rFonts w:ascii="Arial" w:hAnsi="Arial"/>
                        </w:rPr>
                      </w:pPr>
                    </w:p>
                    <w:p w:rsidR="00A174A7" w:rsidRPr="0044216C" w:rsidRDefault="006A629A" w:rsidP="004835E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 xml:space="preserve"> </w:t>
                      </w:r>
                      <w:r w:rsidR="00A174A7" w:rsidRPr="0044216C">
                        <w:rPr>
                          <w:rFonts w:ascii="Arial" w:hAnsi="Arial"/>
                        </w:rPr>
                        <w:tab/>
                      </w:r>
                      <w:r w:rsidR="00A174A7" w:rsidRPr="0044216C">
                        <w:rPr>
                          <w:rFonts w:ascii="Arial" w:hAnsi="Arial"/>
                        </w:rPr>
                        <w:tab/>
                        <w:t xml:space="preserve">                                          </w:t>
                      </w:r>
                    </w:p>
                    <w:p w:rsidR="00A174A7" w:rsidRPr="008D3FF0" w:rsidRDefault="00A174A7" w:rsidP="004835EE"/>
                    <w:p w:rsidR="00A174A7" w:rsidRPr="00B30887" w:rsidRDefault="00A174A7" w:rsidP="004835EE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D04A4">
        <w:softHyphen/>
      </w:r>
      <w:r w:rsidR="001D04A4">
        <w:softHyphen/>
      </w:r>
    </w:p>
    <w:sectPr w:rsidR="00A70072" w:rsidRPr="00A70072" w:rsidSect="005F1263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AB5" w:rsidRDefault="007F4AB5" w:rsidP="00A70072">
      <w:r>
        <w:separator/>
      </w:r>
    </w:p>
  </w:endnote>
  <w:endnote w:type="continuationSeparator" w:id="0">
    <w:p w:rsidR="007F4AB5" w:rsidRDefault="007F4AB5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AB5" w:rsidRDefault="007F4AB5" w:rsidP="00A70072">
      <w:r>
        <w:separator/>
      </w:r>
    </w:p>
  </w:footnote>
  <w:footnote w:type="continuationSeparator" w:id="0">
    <w:p w:rsidR="007F4AB5" w:rsidRDefault="007F4AB5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A5F08"/>
    <w:multiLevelType w:val="hybridMultilevel"/>
    <w:tmpl w:val="EF1EEA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63924"/>
    <w:multiLevelType w:val="hybridMultilevel"/>
    <w:tmpl w:val="2B42F04C"/>
    <w:lvl w:ilvl="0" w:tplc="50DEBB6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213FE"/>
    <w:multiLevelType w:val="hybridMultilevel"/>
    <w:tmpl w:val="275C6A8A"/>
    <w:lvl w:ilvl="0" w:tplc="F4EEE0A2">
      <w:start w:val="1"/>
      <w:numFmt w:val="decimal"/>
      <w:lvlText w:val="%1)"/>
      <w:lvlJc w:val="left"/>
      <w:pPr>
        <w:ind w:left="405" w:hanging="360"/>
      </w:pPr>
      <w:rPr>
        <w:rFonts w:hint="default"/>
        <w:color w:val="00000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4D3B1ECC"/>
    <w:multiLevelType w:val="hybridMultilevel"/>
    <w:tmpl w:val="C76625B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67AB7"/>
    <w:multiLevelType w:val="hybridMultilevel"/>
    <w:tmpl w:val="29CE4AA8"/>
    <w:lvl w:ilvl="0" w:tplc="983CA652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72F61"/>
    <w:multiLevelType w:val="hybridMultilevel"/>
    <w:tmpl w:val="9B627F56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51349B"/>
    <w:multiLevelType w:val="hybridMultilevel"/>
    <w:tmpl w:val="CACC7B9A"/>
    <w:lvl w:ilvl="0" w:tplc="FB905C8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fr-FR" w:vendorID="64" w:dllVersion="0" w:nlCheck="1" w:checkStyle="0"/>
  <w:activeWritingStyle w:appName="MSWord" w:lang="es-ES" w:vendorID="64" w:dllVersion="0" w:nlCheck="1" w:checkStyle="0"/>
  <w:activeWritingStyle w:appName="MSWord" w:lang="fr-FR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f8000,#b9196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4BC"/>
    <w:rsid w:val="000614AC"/>
    <w:rsid w:val="000A6FC0"/>
    <w:rsid w:val="000B1644"/>
    <w:rsid w:val="000D7B93"/>
    <w:rsid w:val="000F3BB8"/>
    <w:rsid w:val="001137F8"/>
    <w:rsid w:val="00120D14"/>
    <w:rsid w:val="00134E0A"/>
    <w:rsid w:val="00135C25"/>
    <w:rsid w:val="001718AE"/>
    <w:rsid w:val="001879A4"/>
    <w:rsid w:val="001A0C8B"/>
    <w:rsid w:val="001D04A4"/>
    <w:rsid w:val="001E4355"/>
    <w:rsid w:val="001F4297"/>
    <w:rsid w:val="00213021"/>
    <w:rsid w:val="00224039"/>
    <w:rsid w:val="002C634C"/>
    <w:rsid w:val="002D1DB4"/>
    <w:rsid w:val="002E132A"/>
    <w:rsid w:val="002E3816"/>
    <w:rsid w:val="002F4DE2"/>
    <w:rsid w:val="003302B8"/>
    <w:rsid w:val="00352B5D"/>
    <w:rsid w:val="003611BF"/>
    <w:rsid w:val="00370E0A"/>
    <w:rsid w:val="003734E1"/>
    <w:rsid w:val="003778BE"/>
    <w:rsid w:val="003C0E88"/>
    <w:rsid w:val="003C31F7"/>
    <w:rsid w:val="003D68E7"/>
    <w:rsid w:val="003D7355"/>
    <w:rsid w:val="003E16CD"/>
    <w:rsid w:val="003F5CE3"/>
    <w:rsid w:val="004314E9"/>
    <w:rsid w:val="0044216C"/>
    <w:rsid w:val="004649C3"/>
    <w:rsid w:val="004822FE"/>
    <w:rsid w:val="004835EE"/>
    <w:rsid w:val="00486EE0"/>
    <w:rsid w:val="004876F9"/>
    <w:rsid w:val="004B6791"/>
    <w:rsid w:val="004F0662"/>
    <w:rsid w:val="004F25B4"/>
    <w:rsid w:val="004F2BFD"/>
    <w:rsid w:val="00561EAC"/>
    <w:rsid w:val="005B7B02"/>
    <w:rsid w:val="005D2118"/>
    <w:rsid w:val="005F1263"/>
    <w:rsid w:val="005F3495"/>
    <w:rsid w:val="00625EF4"/>
    <w:rsid w:val="00632097"/>
    <w:rsid w:val="00645806"/>
    <w:rsid w:val="006A629A"/>
    <w:rsid w:val="006C04BC"/>
    <w:rsid w:val="006D5DD6"/>
    <w:rsid w:val="006E5229"/>
    <w:rsid w:val="00784EFA"/>
    <w:rsid w:val="007B3AE8"/>
    <w:rsid w:val="007C17A5"/>
    <w:rsid w:val="007D57B0"/>
    <w:rsid w:val="007F4AB5"/>
    <w:rsid w:val="00833776"/>
    <w:rsid w:val="0087426A"/>
    <w:rsid w:val="00904CD7"/>
    <w:rsid w:val="00955C68"/>
    <w:rsid w:val="009B6DE8"/>
    <w:rsid w:val="009F5CE7"/>
    <w:rsid w:val="00A11BCE"/>
    <w:rsid w:val="00A174A7"/>
    <w:rsid w:val="00A27248"/>
    <w:rsid w:val="00A70072"/>
    <w:rsid w:val="00A86AF9"/>
    <w:rsid w:val="00AD3A5C"/>
    <w:rsid w:val="00AF275C"/>
    <w:rsid w:val="00AF4B44"/>
    <w:rsid w:val="00B07E9F"/>
    <w:rsid w:val="00B30887"/>
    <w:rsid w:val="00B32B29"/>
    <w:rsid w:val="00B476C7"/>
    <w:rsid w:val="00B7419B"/>
    <w:rsid w:val="00B82FC5"/>
    <w:rsid w:val="00B85351"/>
    <w:rsid w:val="00BC18CF"/>
    <w:rsid w:val="00BD4E60"/>
    <w:rsid w:val="00BE6916"/>
    <w:rsid w:val="00BF62AA"/>
    <w:rsid w:val="00C15597"/>
    <w:rsid w:val="00C37714"/>
    <w:rsid w:val="00C42794"/>
    <w:rsid w:val="00C61256"/>
    <w:rsid w:val="00C777B5"/>
    <w:rsid w:val="00C813FF"/>
    <w:rsid w:val="00C817D4"/>
    <w:rsid w:val="00C83137"/>
    <w:rsid w:val="00C863E2"/>
    <w:rsid w:val="00CF0D28"/>
    <w:rsid w:val="00D03636"/>
    <w:rsid w:val="00D12FF0"/>
    <w:rsid w:val="00D31ADF"/>
    <w:rsid w:val="00D53854"/>
    <w:rsid w:val="00D860E1"/>
    <w:rsid w:val="00DB4BED"/>
    <w:rsid w:val="00E360F9"/>
    <w:rsid w:val="00E5456A"/>
    <w:rsid w:val="00E75AE1"/>
    <w:rsid w:val="00E77029"/>
    <w:rsid w:val="00E91619"/>
    <w:rsid w:val="00EC73BE"/>
    <w:rsid w:val="00F15C60"/>
    <w:rsid w:val="00F36691"/>
    <w:rsid w:val="00F52DAE"/>
    <w:rsid w:val="00F721A0"/>
    <w:rsid w:val="00F739EC"/>
    <w:rsid w:val="00F746B8"/>
    <w:rsid w:val="00FE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f8000,#b9196d"/>
    </o:shapedefaults>
    <o:shapelayout v:ext="edit">
      <o:idmap v:ext="edit" data="1"/>
    </o:shapelayout>
  </w:shapeDefaults>
  <w:decimalSymbol w:val=","/>
  <w:listSeparator w:val=";"/>
  <w14:docId w14:val="6B86628E"/>
  <w15:docId w15:val="{2915EBAF-04DC-46AE-B470-959FC4BD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s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1EAC"/>
  </w:style>
  <w:style w:type="paragraph" w:styleId="Ttulo1">
    <w:name w:val="heading 1"/>
    <w:basedOn w:val="Normal"/>
    <w:next w:val="Normal"/>
    <w:link w:val="Ttulo1Car"/>
    <w:uiPriority w:val="9"/>
    <w:qFormat/>
    <w:rsid w:val="00561EAC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1EAC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1EAC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1EAC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1EAC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1EAC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1EAC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1EA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1EA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BE6916"/>
    <w:rPr>
      <w:color w:val="6B9F25" w:themeColor="hyperlink"/>
      <w:u w:val="single"/>
    </w:rPr>
  </w:style>
  <w:style w:type="paragraph" w:styleId="Textoindependiente2">
    <w:name w:val="Body Text 2"/>
    <w:basedOn w:val="Normal"/>
    <w:link w:val="Textoindependiente2Car"/>
    <w:rsid w:val="00E77029"/>
    <w:rPr>
      <w:rFonts w:ascii="Times New Roman" w:eastAsia="Times New Roman" w:hAnsi="Times New Roman"/>
      <w:b/>
      <w:bCs/>
      <w:lang w:val="en-GB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E77029"/>
    <w:rPr>
      <w:rFonts w:ascii="Times New Roman" w:eastAsia="Times New Roman" w:hAnsi="Times New Roman"/>
      <w:b/>
      <w:bCs/>
      <w:sz w:val="24"/>
      <w:szCs w:val="24"/>
      <w:lang w:val="en-GB" w:eastAsia="en-US"/>
    </w:rPr>
  </w:style>
  <w:style w:type="character" w:customStyle="1" w:styleId="fpsymbol">
    <w:name w:val="fpsymbol"/>
    <w:basedOn w:val="Fuentedeprrafopredeter"/>
    <w:rsid w:val="00B7419B"/>
  </w:style>
  <w:style w:type="character" w:customStyle="1" w:styleId="apple-converted-space">
    <w:name w:val="apple-converted-space"/>
    <w:basedOn w:val="Fuentedeprrafopredeter"/>
    <w:rsid w:val="00B7419B"/>
  </w:style>
  <w:style w:type="paragraph" w:styleId="Sinespaciado">
    <w:name w:val="No Spacing"/>
    <w:link w:val="SinespaciadoCar"/>
    <w:uiPriority w:val="1"/>
    <w:qFormat/>
    <w:rsid w:val="00561EA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F1263"/>
  </w:style>
  <w:style w:type="character" w:customStyle="1" w:styleId="Ttulo1Car">
    <w:name w:val="Título 1 Car"/>
    <w:basedOn w:val="Fuentedeprrafopredeter"/>
    <w:link w:val="Ttulo1"/>
    <w:uiPriority w:val="9"/>
    <w:rsid w:val="00561EAC"/>
    <w:rPr>
      <w:caps/>
      <w:color w:val="FFFFFF" w:themeColor="background1"/>
      <w:spacing w:val="15"/>
      <w:sz w:val="22"/>
      <w:szCs w:val="22"/>
      <w:shd w:val="clear" w:color="auto" w:fill="F07F09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1EAC"/>
    <w:rPr>
      <w:caps/>
      <w:spacing w:val="15"/>
      <w:shd w:val="clear" w:color="auto" w:fill="FDE5CC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1EAC"/>
    <w:rPr>
      <w:caps/>
      <w:color w:val="773F04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1EAC"/>
    <w:rPr>
      <w:caps/>
      <w:color w:val="B35E0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1EAC"/>
    <w:rPr>
      <w:caps/>
      <w:color w:val="B35E0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1EAC"/>
    <w:rPr>
      <w:caps/>
      <w:color w:val="B35E0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1EAC"/>
    <w:rPr>
      <w:caps/>
      <w:color w:val="B35E0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1EAC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1EAC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61EAC"/>
    <w:rPr>
      <w:b/>
      <w:bCs/>
      <w:color w:val="B35E0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61EAC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61EAC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61EA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61EAC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561EAC"/>
    <w:rPr>
      <w:b/>
      <w:bCs/>
    </w:rPr>
  </w:style>
  <w:style w:type="character" w:styleId="nfasis">
    <w:name w:val="Emphasis"/>
    <w:uiPriority w:val="20"/>
    <w:qFormat/>
    <w:rsid w:val="00561EAC"/>
    <w:rPr>
      <w:caps/>
      <w:color w:val="773F04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561EAC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61EAC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1EAC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1EAC"/>
    <w:rPr>
      <w:color w:val="F07F09" w:themeColor="accent1"/>
      <w:sz w:val="24"/>
      <w:szCs w:val="24"/>
    </w:rPr>
  </w:style>
  <w:style w:type="character" w:styleId="nfasissutil">
    <w:name w:val="Subtle Emphasis"/>
    <w:uiPriority w:val="19"/>
    <w:qFormat/>
    <w:rsid w:val="00561EAC"/>
    <w:rPr>
      <w:i/>
      <w:iCs/>
      <w:color w:val="773F04" w:themeColor="accent1" w:themeShade="7F"/>
    </w:rPr>
  </w:style>
  <w:style w:type="character" w:styleId="nfasisintenso">
    <w:name w:val="Intense Emphasis"/>
    <w:uiPriority w:val="21"/>
    <w:qFormat/>
    <w:rsid w:val="00561EAC"/>
    <w:rPr>
      <w:b/>
      <w:bCs/>
      <w:caps/>
      <w:color w:val="773F04" w:themeColor="accent1" w:themeShade="7F"/>
      <w:spacing w:val="10"/>
    </w:rPr>
  </w:style>
  <w:style w:type="character" w:styleId="Referenciasutil">
    <w:name w:val="Subtle Reference"/>
    <w:uiPriority w:val="31"/>
    <w:qFormat/>
    <w:rsid w:val="00561EAC"/>
    <w:rPr>
      <w:b/>
      <w:bCs/>
      <w:color w:val="F07F09" w:themeColor="accent1"/>
    </w:rPr>
  </w:style>
  <w:style w:type="character" w:styleId="Referenciaintensa">
    <w:name w:val="Intense Reference"/>
    <w:uiPriority w:val="32"/>
    <w:qFormat/>
    <w:rsid w:val="00561EAC"/>
    <w:rPr>
      <w:b/>
      <w:bCs/>
      <w:i/>
      <w:iCs/>
      <w:caps/>
      <w:color w:val="F07F09" w:themeColor="accent1"/>
    </w:rPr>
  </w:style>
  <w:style w:type="character" w:styleId="Ttulodellibro">
    <w:name w:val="Book Title"/>
    <w:uiPriority w:val="33"/>
    <w:qFormat/>
    <w:rsid w:val="00561EAC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61EAC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9B6DE8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5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Tel:(0991)" TargetMode="External"/><Relationship Id="rId4" Type="http://schemas.openxmlformats.org/officeDocument/2006/relationships/settings" Target="settings.xml"/><Relationship Id="rId9" Type="http://schemas.openxmlformats.org/officeDocument/2006/relationships/hyperlink" Target="Tel:(0991)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s\Downloads\Formato16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ala de reuniones Ion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Sala de reuniones 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C1627A-DDF9-4011-AED9-F22405EE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Formato16</Template>
  <TotalTime>15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27</CharactersWithSpaces>
  <SharedDoc>false</SharedDoc>
  <HLinks>
    <vt:vector size="6" baseType="variant">
      <vt:variant>
        <vt:i4>50</vt:i4>
      </vt:variant>
      <vt:variant>
        <vt:i4>2699</vt:i4>
      </vt:variant>
      <vt:variant>
        <vt:i4>1025</vt:i4>
      </vt:variant>
      <vt:variant>
        <vt:i4>1</vt:i4>
      </vt:variant>
      <vt:variant>
        <vt:lpwstr>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denis</dc:creator>
  <cp:lastModifiedBy>Lily</cp:lastModifiedBy>
  <cp:revision>5</cp:revision>
  <cp:lastPrinted>2017-06-08T14:19:00Z</cp:lastPrinted>
  <dcterms:created xsi:type="dcterms:W3CDTF">2017-06-08T14:11:00Z</dcterms:created>
  <dcterms:modified xsi:type="dcterms:W3CDTF">2017-09-05T13:56:00Z</dcterms:modified>
</cp:coreProperties>
</file>